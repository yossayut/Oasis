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7BBD0" w14:textId="53B05E12" w:rsidR="004E644B" w:rsidRDefault="007E7F94" w:rsidP="0005661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4F621E14" wp14:editId="44F5034A">
                <wp:simplePos x="0" y="0"/>
                <wp:positionH relativeFrom="margin">
                  <wp:posOffset>2062480</wp:posOffset>
                </wp:positionH>
                <wp:positionV relativeFrom="paragraph">
                  <wp:posOffset>-45720</wp:posOffset>
                </wp:positionV>
                <wp:extent cx="5572760" cy="2011680"/>
                <wp:effectExtent l="0" t="0" r="0" b="0"/>
                <wp:wrapNone/>
                <wp:docPr id="33845807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760" cy="201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EC137" w14:textId="6F349F51" w:rsidR="002F1416" w:rsidRPr="002F1416" w:rsidRDefault="002F1416" w:rsidP="002F1416">
                            <w:pPr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50"/>
                                <w:szCs w:val="60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416">
                              <w:rPr>
                                <w:rFonts w:ascii="Pattaya" w:hAnsi="Pattaya" w:cs="Pattaya"/>
                                <w:color w:val="000000" w:themeColor="text1"/>
                                <w:sz w:val="72"/>
                                <w:szCs w:val="84"/>
                                <w:cs/>
                                <w:lang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โอเอซิส อพาร์ตเมนต์</w:t>
                            </w:r>
                            <w:r w:rsidRPr="002F1416">
                              <w:rPr>
                                <w:rFonts w:ascii="Pattaya" w:hAnsi="Pattaya" w:cs="Pattaya"/>
                                <w:color w:val="000000" w:themeColor="text1"/>
                                <w:sz w:val="72"/>
                                <w:szCs w:val="84"/>
                                <w:lang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F1416">
                              <w:rPr>
                                <w:rFonts w:ascii="Pattaya" w:eastAsiaTheme="minorEastAsia" w:hAnsi="Pattaya" w:cs="Pattaya" w:hint="eastAsia"/>
                                <w:color w:val="000000" w:themeColor="text1"/>
                                <w:sz w:val="64"/>
                                <w:szCs w:val="7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64"/>
                                <w:szCs w:val="7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52"/>
                                <w:szCs w:val="64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พหลโยธิน</w:t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50"/>
                                <w:szCs w:val="60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21E14" id="Rectangle 13" o:spid="_x0000_s1026" style="position:absolute;left:0;text-align:left;margin-left:162.4pt;margin-top:-3.6pt;width:438.8pt;height:158.4pt;z-index:25175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" filled="f" stroked="f" strokeweight="1pt">
                <v:textbox>
                  <w:txbxContent>
                    <w:p w14:paraId="7EAEC137" w14:textId="6F349F51" w:rsidR="002F1416" w:rsidRPr="002F1416" w:rsidRDefault="002F1416" w:rsidP="002F1416">
                      <w:pPr>
                        <w:rPr>
                          <w:rFonts w:ascii="Pattaya" w:eastAsiaTheme="minorEastAsia" w:hAnsi="Pattaya" w:cs="Pattaya" w:hint="cs"/>
                          <w:color w:val="000000" w:themeColor="text1"/>
                          <w:sz w:val="50"/>
                          <w:szCs w:val="60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416">
                        <w:rPr>
                          <w:rFonts w:ascii="Pattaya" w:hAnsi="Pattaya" w:cs="Pattaya"/>
                          <w:color w:val="000000" w:themeColor="text1"/>
                          <w:sz w:val="72"/>
                          <w:szCs w:val="84"/>
                          <w:cs/>
                          <w:lang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โอเอซิส อพาร์ตเมนต์</w:t>
                      </w:r>
                      <w:r w:rsidRPr="002F1416">
                        <w:rPr>
                          <w:rFonts w:ascii="Pattaya" w:hAnsi="Pattaya" w:cs="Pattaya"/>
                          <w:color w:val="000000" w:themeColor="text1"/>
                          <w:sz w:val="72"/>
                          <w:szCs w:val="84"/>
                          <w:lang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F1416">
                        <w:rPr>
                          <w:rFonts w:ascii="Pattaya" w:eastAsiaTheme="minorEastAsia" w:hAnsi="Pattaya" w:cs="Pattaya" w:hint="eastAsia"/>
                          <w:color w:val="000000" w:themeColor="text1"/>
                          <w:sz w:val="64"/>
                          <w:szCs w:val="7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64"/>
                          <w:szCs w:val="7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52"/>
                          <w:szCs w:val="64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พหลโยธิน</w:t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50"/>
                          <w:szCs w:val="60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92DD3">
        <w:rPr>
          <w:noProof/>
        </w:rPr>
        <w:drawing>
          <wp:anchor distT="0" distB="0" distL="114300" distR="114300" simplePos="0" relativeHeight="251748864" behindDoc="0" locked="0" layoutInCell="1" allowOverlap="1" wp14:anchorId="71144D07" wp14:editId="57BC2A5B">
            <wp:simplePos x="0" y="0"/>
            <wp:positionH relativeFrom="column">
              <wp:posOffset>6210300</wp:posOffset>
            </wp:positionH>
            <wp:positionV relativeFrom="paragraph">
              <wp:posOffset>8267700</wp:posOffset>
            </wp:positionV>
            <wp:extent cx="1106925" cy="1084580"/>
            <wp:effectExtent l="0" t="0" r="0" b="1270"/>
            <wp:wrapNone/>
            <wp:docPr id="41686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69715" name="Picture 41686971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85" t="-2501" r="-2601" b="23322"/>
                    <a:stretch/>
                  </pic:blipFill>
                  <pic:spPr bwMode="auto">
                    <a:xfrm flipH="1">
                      <a:off x="0" y="0"/>
                      <a:ext cx="1106925" cy="10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DD3">
        <w:rPr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EF69A42" wp14:editId="0368D49A">
                <wp:simplePos x="0" y="0"/>
                <wp:positionH relativeFrom="column">
                  <wp:posOffset>731520</wp:posOffset>
                </wp:positionH>
                <wp:positionV relativeFrom="paragraph">
                  <wp:posOffset>9433560</wp:posOffset>
                </wp:positionV>
                <wp:extent cx="1341120" cy="541867"/>
                <wp:effectExtent l="0" t="0" r="0" b="0"/>
                <wp:wrapNone/>
                <wp:docPr id="192718843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5418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826DD" w14:textId="3C95080B" w:rsidR="00D92DD3" w:rsidRPr="00625624" w:rsidRDefault="00D92DD3" w:rsidP="00D92DD3">
                            <w:pPr>
                              <w:rPr>
                                <w:rFonts w:ascii="Pattaya" w:eastAsiaTheme="minorEastAsia" w:hAnsi="Pattaya" w:cs="Pattaya"/>
                                <w:sz w:val="21"/>
                                <w:szCs w:val="28"/>
                                <w:lang w:eastAsia="ja-JP" w:bidi="th-TH"/>
                              </w:rPr>
                            </w:pPr>
                            <w:proofErr w:type="spellStart"/>
                            <w:r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>oasis</w:t>
                            </w:r>
                            <w:r w:rsidRPr="00625624"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>_</w:t>
                            </w:r>
                            <w:r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>a</w:t>
                            </w:r>
                            <w:r w:rsidRPr="00625624"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>dmin</w:t>
                            </w:r>
                            <w:proofErr w:type="spellEnd"/>
                            <w:r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ab/>
                            </w:r>
                            <w:r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ab/>
                              <w:t xml:space="preserve">                  </w:t>
                            </w:r>
                            <w:r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ab/>
                            </w:r>
                          </w:p>
                          <w:p w14:paraId="3CE7D1F7" w14:textId="5D608E57" w:rsidR="00D92DD3" w:rsidRPr="00625624" w:rsidRDefault="00D92DD3" w:rsidP="00625624">
                            <w:pPr>
                              <w:ind w:firstLine="720"/>
                              <w:rPr>
                                <w:rFonts w:ascii="Pattaya" w:eastAsiaTheme="minorEastAsia" w:hAnsi="Pattaya" w:cs="Pattaya"/>
                                <w:sz w:val="21"/>
                                <w:szCs w:val="28"/>
                                <w:lang w:eastAsia="ja-JP" w:bidi="th-T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69A42" id="Rectangle 24" o:spid="_x0000_s1027" style="position:absolute;left:0;text-align:left;margin-left:57.6pt;margin-top:742.8pt;width:105.6pt;height:42.6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" filled="f" stroked="f" strokeweight="1pt">
                <v:textbox inset=",0,,7.2pt">
                  <w:txbxContent>
                    <w:p w14:paraId="3BA826DD" w14:textId="3C95080B" w:rsidR="00D92DD3" w:rsidRPr="00625624" w:rsidRDefault="00D92DD3" w:rsidP="00D92DD3">
                      <w:pPr>
                        <w:rPr>
                          <w:rFonts w:ascii="Pattaya" w:eastAsiaTheme="minorEastAsia" w:hAnsi="Pattaya" w:cs="Pattaya"/>
                          <w:sz w:val="21"/>
                          <w:szCs w:val="28"/>
                          <w:lang w:eastAsia="ja-JP" w:bidi="th-TH"/>
                        </w:rPr>
                      </w:pPr>
                      <w:proofErr w:type="spellStart"/>
                      <w:r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>oasis</w:t>
                      </w:r>
                      <w:r w:rsidRPr="00625624"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>_</w:t>
                      </w:r>
                      <w:r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>a</w:t>
                      </w:r>
                      <w:r w:rsidRPr="00625624"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>dmin</w:t>
                      </w:r>
                      <w:proofErr w:type="spellEnd"/>
                      <w:r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ab/>
                      </w:r>
                      <w:r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ab/>
                        <w:t xml:space="preserve">                  </w:t>
                      </w:r>
                      <w:r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ab/>
                      </w:r>
                    </w:p>
                    <w:p w14:paraId="3CE7D1F7" w14:textId="5D608E57" w:rsidR="00D92DD3" w:rsidRPr="00625624" w:rsidRDefault="00D92DD3" w:rsidP="00625624">
                      <w:pPr>
                        <w:ind w:firstLine="720"/>
                        <w:rPr>
                          <w:rFonts w:ascii="Pattaya" w:eastAsiaTheme="minorEastAsia" w:hAnsi="Pattaya" w:cs="Pattaya"/>
                          <w:sz w:val="21"/>
                          <w:szCs w:val="28"/>
                          <w:lang w:eastAsia="ja-JP" w:bidi="th-TH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92DD3">
        <w:rPr>
          <w:noProof/>
        </w:rPr>
        <w:drawing>
          <wp:anchor distT="0" distB="0" distL="114300" distR="114300" simplePos="0" relativeHeight="251736576" behindDoc="0" locked="0" layoutInCell="1" allowOverlap="1" wp14:anchorId="356B3AF2" wp14:editId="4467B37F">
            <wp:simplePos x="0" y="0"/>
            <wp:positionH relativeFrom="column">
              <wp:posOffset>288925</wp:posOffset>
            </wp:positionH>
            <wp:positionV relativeFrom="paragraph">
              <wp:posOffset>9337040</wp:posOffset>
            </wp:positionV>
            <wp:extent cx="437515" cy="437515"/>
            <wp:effectExtent l="0" t="0" r="0" b="0"/>
            <wp:wrapNone/>
            <wp:docPr id="1140197808" name="Picture 30" descr="Line Id PNG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Line Id PNGs for Free Downlo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05D">
        <w:rPr>
          <w:noProof/>
        </w:rPr>
        <w:drawing>
          <wp:anchor distT="0" distB="0" distL="114300" distR="114300" simplePos="0" relativeHeight="251732480" behindDoc="0" locked="0" layoutInCell="1" allowOverlap="1" wp14:anchorId="2160F7D8" wp14:editId="44F2D8BD">
            <wp:simplePos x="0" y="0"/>
            <wp:positionH relativeFrom="column">
              <wp:posOffset>4040505</wp:posOffset>
            </wp:positionH>
            <wp:positionV relativeFrom="paragraph">
              <wp:posOffset>7952740</wp:posOffset>
            </wp:positionV>
            <wp:extent cx="254000" cy="254000"/>
            <wp:effectExtent l="0" t="0" r="0" b="0"/>
            <wp:wrapNone/>
            <wp:docPr id="1666796836" name="Picture 16" descr="Wifi - Free technology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fi - Free technology ico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05D">
        <w:rPr>
          <w:noProof/>
        </w:rPr>
        <w:drawing>
          <wp:anchor distT="0" distB="0" distL="114300" distR="114300" simplePos="0" relativeHeight="251734528" behindDoc="0" locked="0" layoutInCell="1" allowOverlap="1" wp14:anchorId="35268126" wp14:editId="49AD47EC">
            <wp:simplePos x="0" y="0"/>
            <wp:positionH relativeFrom="column">
              <wp:posOffset>4076700</wp:posOffset>
            </wp:positionH>
            <wp:positionV relativeFrom="paragraph">
              <wp:posOffset>6967855</wp:posOffset>
            </wp:positionV>
            <wp:extent cx="226695" cy="226695"/>
            <wp:effectExtent l="0" t="0" r="1905" b="1905"/>
            <wp:wrapNone/>
            <wp:docPr id="329013615" name="Picture 22" descr="Car park Vector Icons free download in SVG, PNG 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r park Vector Icons free download in SVG, PNG Forma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05D">
        <w:rPr>
          <w:noProof/>
        </w:rPr>
        <w:drawing>
          <wp:anchor distT="0" distB="0" distL="114300" distR="114300" simplePos="0" relativeHeight="251733504" behindDoc="0" locked="0" layoutInCell="1" allowOverlap="1" wp14:anchorId="22624C87" wp14:editId="34E20747">
            <wp:simplePos x="0" y="0"/>
            <wp:positionH relativeFrom="column">
              <wp:posOffset>4081780</wp:posOffset>
            </wp:positionH>
            <wp:positionV relativeFrom="paragraph">
              <wp:posOffset>7405370</wp:posOffset>
            </wp:positionV>
            <wp:extent cx="203200" cy="259715"/>
            <wp:effectExtent l="0" t="0" r="6350" b="6985"/>
            <wp:wrapNone/>
            <wp:docPr id="658217871" name="Picture 20" descr="Cctv - Free security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ctv - Free security ico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05D"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30081A4" wp14:editId="31F1EDDC">
                <wp:simplePos x="0" y="0"/>
                <wp:positionH relativeFrom="column">
                  <wp:posOffset>4387850</wp:posOffset>
                </wp:positionH>
                <wp:positionV relativeFrom="paragraph">
                  <wp:posOffset>6366510</wp:posOffset>
                </wp:positionV>
                <wp:extent cx="2327910" cy="398780"/>
                <wp:effectExtent l="0" t="0" r="0" b="1270"/>
                <wp:wrapNone/>
                <wp:docPr id="471891467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398780"/>
                        </a:xfrm>
                        <a:prstGeom prst="roundRect">
                          <a:avLst/>
                        </a:prstGeom>
                        <a:solidFill>
                          <a:srgbClr val="BEC0B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D8508" w14:textId="11A7FA83" w:rsidR="00F44CCA" w:rsidRPr="002F1416" w:rsidRDefault="00F44CCA" w:rsidP="007A5902">
                            <w:pPr>
                              <w:jc w:val="center"/>
                              <w:rPr>
                                <w:rFonts w:ascii="Pattaya" w:hAnsi="Pattaya" w:cs="Pattaya"/>
                                <w:sz w:val="30"/>
                                <w:szCs w:val="40"/>
                                <w:cs/>
                                <w:lang w:bidi="th-TH"/>
                              </w:rPr>
                            </w:pPr>
                            <w:r w:rsidRPr="002F1416">
                              <w:rPr>
                                <w:rFonts w:ascii="Pattaya" w:hAnsi="Pattaya" w:cs="Pattaya" w:hint="cs"/>
                                <w:sz w:val="30"/>
                                <w:szCs w:val="40"/>
                                <w:cs/>
                                <w:lang w:bidi="th-TH"/>
                              </w:rPr>
                              <w:t>สิ่งอำนวยความสะดวกอื่นๆ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0081A4" id="Rectangle: Rounded Corners 14" o:spid="_x0000_s1028" style="position:absolute;left:0;text-align:left;margin-left:345.5pt;margin-top:501.3pt;width:183.3pt;height:31.4pt;z-index:25173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" fillcolor="#bec0b0" stroked="f" strokeweight="1pt">
                <v:stroke joinstyle="miter"/>
                <v:textbox>
                  <w:txbxContent>
                    <w:p w14:paraId="5E5D8508" w14:textId="11A7FA83" w:rsidR="00F44CCA" w:rsidRPr="002F1416" w:rsidRDefault="00F44CCA" w:rsidP="007A5902">
                      <w:pPr>
                        <w:jc w:val="center"/>
                        <w:rPr>
                          <w:rFonts w:ascii="Pattaya" w:hAnsi="Pattaya" w:cs="Pattaya"/>
                          <w:sz w:val="30"/>
                          <w:szCs w:val="40"/>
                          <w:cs/>
                          <w:lang w:bidi="th-TH"/>
                        </w:rPr>
                      </w:pPr>
                      <w:r w:rsidRPr="002F1416">
                        <w:rPr>
                          <w:rFonts w:ascii="Pattaya" w:hAnsi="Pattaya" w:cs="Pattaya" w:hint="cs"/>
                          <w:sz w:val="30"/>
                          <w:szCs w:val="40"/>
                          <w:cs/>
                          <w:lang w:bidi="th-TH"/>
                        </w:rPr>
                        <w:t>สิ่งอำนวยความสะดวกอื่นๆ</w:t>
                      </w:r>
                    </w:p>
                  </w:txbxContent>
                </v:textbox>
              </v:roundrect>
            </w:pict>
          </mc:Fallback>
        </mc:AlternateContent>
      </w:r>
      <w:r w:rsidR="00D9105D"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0229E29A" wp14:editId="20F9ADFC">
                <wp:simplePos x="0" y="0"/>
                <wp:positionH relativeFrom="column">
                  <wp:posOffset>4404360</wp:posOffset>
                </wp:positionH>
                <wp:positionV relativeFrom="paragraph">
                  <wp:posOffset>6827520</wp:posOffset>
                </wp:positionV>
                <wp:extent cx="3039110" cy="1615440"/>
                <wp:effectExtent l="0" t="0" r="0" b="3810"/>
                <wp:wrapNone/>
                <wp:docPr id="99512384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9110" cy="161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EDE6E" w14:textId="1DE102D7" w:rsidR="00F44CCA" w:rsidRPr="002F1416" w:rsidRDefault="00F44CCA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32"/>
                                <w:szCs w:val="42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2"/>
                                <w:szCs w:val="42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ลานจอดรถมอเตอร์ไซค์และรถยนต์ </w:t>
                            </w:r>
                          </w:p>
                          <w:p w14:paraId="73222F38" w14:textId="77777777" w:rsidR="00BC5814" w:rsidRPr="002F1416" w:rsidRDefault="00BC5814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16"/>
                                <w:szCs w:val="22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D9810C7" w14:textId="2AC68B76" w:rsidR="00F44CCA" w:rsidRPr="002F1416" w:rsidRDefault="00F44CCA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32"/>
                                <w:szCs w:val="42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2"/>
                                <w:szCs w:val="42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ระบบกล้องวงจรปิดรอบโครงการ</w:t>
                            </w:r>
                          </w:p>
                          <w:p w14:paraId="11083DB1" w14:textId="77777777" w:rsidR="00BC5814" w:rsidRPr="002F1416" w:rsidRDefault="00BC5814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16"/>
                                <w:szCs w:val="1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84C0761" w14:textId="4DE9EA66" w:rsidR="00F44CCA" w:rsidRPr="002F1416" w:rsidRDefault="00F44CCA" w:rsidP="00F44CCA">
                            <w:pPr>
                              <w:rPr>
                                <w:rFonts w:ascii="Comic Sans MS" w:eastAsiaTheme="minorEastAsia" w:hAnsi="Comic Sans MS" w:cs="Pattaya" w:hint="cs"/>
                                <w:i/>
                                <w:iCs/>
                                <w:color w:val="000000" w:themeColor="text1"/>
                                <w:sz w:val="40"/>
                                <w:szCs w:val="42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416">
                              <w:rPr>
                                <w:rFonts w:ascii="Britannic Bold" w:eastAsiaTheme="minorEastAsia" w:hAnsi="Britannic Bold" w:cs="Pattaya"/>
                                <w:color w:val="000000" w:themeColor="text1"/>
                                <w:sz w:val="48"/>
                                <w:szCs w:val="50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WIFI</w:t>
                            </w:r>
                            <w:r w:rsidR="00625624" w:rsidRPr="002F1416">
                              <w:rPr>
                                <w:rFonts w:ascii="Britannic Bold" w:eastAsiaTheme="minorEastAsia" w:hAnsi="Britannic Bold" w:cs="Pattaya"/>
                                <w:color w:val="000000" w:themeColor="text1"/>
                                <w:sz w:val="40"/>
                                <w:szCs w:val="42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2"/>
                                <w:szCs w:val="42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ฟรี</w:t>
                            </w:r>
                            <w:r w:rsidR="00D9105D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2"/>
                                <w:szCs w:val="42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มี </w:t>
                            </w:r>
                            <w:proofErr w:type="spellStart"/>
                            <w:r w:rsidR="00D9105D" w:rsidRPr="00D9105D">
                              <w:rPr>
                                <w:rFonts w:ascii="Pattaya" w:eastAsiaTheme="minorEastAsia" w:hAnsi="Pattaya" w:cs="Pattaya"/>
                                <w:b/>
                                <w:bCs/>
                                <w:color w:val="000000" w:themeColor="text1"/>
                                <w:sz w:val="50"/>
                                <w:szCs w:val="60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Rounter</w:t>
                            </w:r>
                            <w:proofErr w:type="spellEnd"/>
                            <w:r w:rsidR="00D9105D" w:rsidRPr="00D9105D"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50"/>
                                <w:szCs w:val="60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D9105D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2"/>
                                <w:szCs w:val="42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ทุกห้อง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9E29A" id="_x0000_s1029" style="position:absolute;left:0;text-align:left;margin-left:346.8pt;margin-top:537.6pt;width:239.3pt;height:127.2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" filled="f" stroked="f" strokeweight="1pt">
                <v:textbox>
                  <w:txbxContent>
                    <w:p w14:paraId="66AEDE6E" w14:textId="1DE102D7" w:rsidR="00F44CCA" w:rsidRPr="002F1416" w:rsidRDefault="00F44CCA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sz w:val="32"/>
                          <w:szCs w:val="42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2"/>
                          <w:szCs w:val="42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ลานจอดรถมอเตอร์ไซค์และรถยนต์ </w:t>
                      </w:r>
                    </w:p>
                    <w:p w14:paraId="73222F38" w14:textId="77777777" w:rsidR="00BC5814" w:rsidRPr="002F1416" w:rsidRDefault="00BC5814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sz w:val="16"/>
                          <w:szCs w:val="22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D9810C7" w14:textId="2AC68B76" w:rsidR="00F44CCA" w:rsidRPr="002F1416" w:rsidRDefault="00F44CCA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sz w:val="32"/>
                          <w:szCs w:val="42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2"/>
                          <w:szCs w:val="42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ระบบกล้องวงจรปิดรอบโครงการ</w:t>
                      </w:r>
                    </w:p>
                    <w:p w14:paraId="11083DB1" w14:textId="77777777" w:rsidR="00BC5814" w:rsidRPr="002F1416" w:rsidRDefault="00BC5814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sz w:val="16"/>
                          <w:szCs w:val="1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84C0761" w14:textId="4DE9EA66" w:rsidR="00F44CCA" w:rsidRPr="002F1416" w:rsidRDefault="00F44CCA" w:rsidP="00F44CCA">
                      <w:pPr>
                        <w:rPr>
                          <w:rFonts w:ascii="Comic Sans MS" w:eastAsiaTheme="minorEastAsia" w:hAnsi="Comic Sans MS" w:cs="Pattaya" w:hint="cs"/>
                          <w:i/>
                          <w:iCs/>
                          <w:color w:val="000000" w:themeColor="text1"/>
                          <w:sz w:val="40"/>
                          <w:szCs w:val="42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416">
                        <w:rPr>
                          <w:rFonts w:ascii="Britannic Bold" w:eastAsiaTheme="minorEastAsia" w:hAnsi="Britannic Bold" w:cs="Pattaya"/>
                          <w:color w:val="000000" w:themeColor="text1"/>
                          <w:sz w:val="48"/>
                          <w:szCs w:val="50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WIFI</w:t>
                      </w:r>
                      <w:r w:rsidR="00625624" w:rsidRPr="002F1416">
                        <w:rPr>
                          <w:rFonts w:ascii="Britannic Bold" w:eastAsiaTheme="minorEastAsia" w:hAnsi="Britannic Bold" w:cs="Pattaya"/>
                          <w:color w:val="000000" w:themeColor="text1"/>
                          <w:sz w:val="40"/>
                          <w:szCs w:val="42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2"/>
                          <w:szCs w:val="42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ฟรี</w:t>
                      </w:r>
                      <w:r w:rsidR="00D9105D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2"/>
                          <w:szCs w:val="42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มี </w:t>
                      </w:r>
                      <w:proofErr w:type="spellStart"/>
                      <w:r w:rsidR="00D9105D" w:rsidRPr="00D9105D">
                        <w:rPr>
                          <w:rFonts w:ascii="Pattaya" w:eastAsiaTheme="minorEastAsia" w:hAnsi="Pattaya" w:cs="Pattaya"/>
                          <w:b/>
                          <w:bCs/>
                          <w:color w:val="000000" w:themeColor="text1"/>
                          <w:sz w:val="50"/>
                          <w:szCs w:val="60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Rounter</w:t>
                      </w:r>
                      <w:proofErr w:type="spellEnd"/>
                      <w:r w:rsidR="00D9105D" w:rsidRPr="00D9105D">
                        <w:rPr>
                          <w:rFonts w:ascii="Pattaya" w:eastAsiaTheme="minorEastAsia" w:hAnsi="Pattaya" w:cs="Pattaya"/>
                          <w:color w:val="000000" w:themeColor="text1"/>
                          <w:sz w:val="50"/>
                          <w:szCs w:val="60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D9105D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2"/>
                          <w:szCs w:val="42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ทุกห้อง</w:t>
                      </w:r>
                    </w:p>
                  </w:txbxContent>
                </v:textbox>
              </v:rect>
            </w:pict>
          </mc:Fallback>
        </mc:AlternateContent>
      </w:r>
      <w:r w:rsidR="002F1416"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B701491" wp14:editId="7E0185BB">
                <wp:simplePos x="0" y="0"/>
                <wp:positionH relativeFrom="column">
                  <wp:posOffset>2164080</wp:posOffset>
                </wp:positionH>
                <wp:positionV relativeFrom="paragraph">
                  <wp:posOffset>8442960</wp:posOffset>
                </wp:positionV>
                <wp:extent cx="4168140" cy="850900"/>
                <wp:effectExtent l="0" t="0" r="0" b="0"/>
                <wp:wrapNone/>
                <wp:docPr id="18319988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140" cy="850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0DE35" w14:textId="77777777" w:rsidR="002F1416" w:rsidRDefault="002F1416" w:rsidP="00F44CCA">
                            <w:pPr>
                              <w:rPr>
                                <w:rFonts w:ascii="Britannic Bold" w:eastAsiaTheme="minorEastAsia" w:hAnsi="Britannic Bold" w:cs="Pattaya"/>
                                <w:color w:val="000000" w:themeColor="text1"/>
                                <w:sz w:val="24"/>
                                <w:szCs w:val="3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ritannic Bold" w:eastAsiaTheme="minorEastAsia" w:hAnsi="Britannic Bold" w:cs="Pattaya" w:hint="cs"/>
                                <w:color w:val="000000" w:themeColor="text1"/>
                                <w:sz w:val="24"/>
                                <w:szCs w:val="3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สนใจเยี่ยมชมโครงการ</w:t>
                            </w:r>
                          </w:p>
                          <w:p w14:paraId="7DBA9464" w14:textId="25E46F5C" w:rsidR="009435E0" w:rsidRPr="000A0BDB" w:rsidRDefault="002F1416" w:rsidP="00F44CCA">
                            <w:pPr>
                              <w:rPr>
                                <w:rFonts w:ascii="Comic Sans MS" w:eastAsiaTheme="minorEastAsia" w:hAnsi="Comic Sans MS" w:cs="Pattaya"/>
                                <w:i/>
                                <w:iCs/>
                                <w:color w:val="000000" w:themeColor="text1"/>
                                <w:sz w:val="21"/>
                                <w:szCs w:val="28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ritannic Bold" w:eastAsiaTheme="minorEastAsia" w:hAnsi="Britannic Bold" w:cs="Pattaya" w:hint="cs"/>
                                <w:color w:val="000000" w:themeColor="text1"/>
                                <w:sz w:val="24"/>
                                <w:szCs w:val="3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A2316B" w:rsidRPr="00082A12">
                              <w:rPr>
                                <w:rFonts w:ascii="Britannic Bold" w:eastAsiaTheme="minorEastAsia" w:hAnsi="Britannic Bold" w:cs="Pattaya"/>
                                <w:color w:val="000000" w:themeColor="text1"/>
                                <w:sz w:val="24"/>
                                <w:szCs w:val="3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40/1, 40/</w:t>
                            </w:r>
                            <w:proofErr w:type="gramStart"/>
                            <w:r w:rsidR="00A2316B" w:rsidRPr="00082A12">
                              <w:rPr>
                                <w:rFonts w:ascii="Britannic Bold" w:eastAsiaTheme="minorEastAsia" w:hAnsi="Britannic Bold" w:cs="Pattaya"/>
                                <w:color w:val="000000" w:themeColor="text1"/>
                                <w:sz w:val="24"/>
                                <w:szCs w:val="3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  </w:t>
                            </w:r>
                            <w:r w:rsidR="00A2316B" w:rsidRPr="00082A12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21"/>
                                <w:szCs w:val="28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ซอยพหลโยธิน</w:t>
                            </w:r>
                            <w:proofErr w:type="gramEnd"/>
                            <w:r w:rsidR="00082A12"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21"/>
                                <w:szCs w:val="28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A2316B" w:rsidRPr="00082A12">
                              <w:rPr>
                                <w:rFonts w:ascii="Britannic Bold" w:eastAsiaTheme="minorEastAsia" w:hAnsi="Britannic Bold" w:cs="Pattaya" w:hint="eastAsia"/>
                                <w:color w:val="000000" w:themeColor="text1"/>
                                <w:sz w:val="24"/>
                                <w:szCs w:val="3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A2316B" w:rsidRPr="00082A12">
                              <w:rPr>
                                <w:rFonts w:ascii="Britannic Bold" w:eastAsiaTheme="minorEastAsia" w:hAnsi="Britannic Bold" w:cs="Pattaya"/>
                                <w:color w:val="000000" w:themeColor="text1"/>
                                <w:sz w:val="24"/>
                                <w:szCs w:val="3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A2316B" w:rsidRPr="00082A12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21"/>
                                <w:szCs w:val="28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แขวงคลองถนน</w:t>
                            </w:r>
                            <w:r w:rsidR="000A0BDB"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21"/>
                                <w:szCs w:val="28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A2316B" w:rsidRPr="00082A12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21"/>
                                <w:szCs w:val="28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เขตสายไหม  ก</w:t>
                            </w:r>
                            <w:r w:rsidR="00082A12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21"/>
                                <w:szCs w:val="28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รุงเทพฯ</w:t>
                            </w:r>
                            <w:r w:rsidR="000A0BDB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21"/>
                                <w:szCs w:val="28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0A0BDB">
                              <w:rPr>
                                <w:rFonts w:ascii="Britannic Bold" w:eastAsiaTheme="minorEastAsia" w:hAnsi="Britannic Bold" w:cs="Pattaya"/>
                                <w:color w:val="000000" w:themeColor="text1"/>
                                <w:sz w:val="24"/>
                                <w:szCs w:val="24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10220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01491" id="_x0000_s1030" style="position:absolute;left:0;text-align:left;margin-left:170.4pt;margin-top:664.8pt;width:328.2pt;height:67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" filled="f" stroked="f" strokeweight="1pt">
                <v:textbox>
                  <w:txbxContent>
                    <w:p w14:paraId="4790DE35" w14:textId="77777777" w:rsidR="002F1416" w:rsidRDefault="002F1416" w:rsidP="00F44CCA">
                      <w:pPr>
                        <w:rPr>
                          <w:rFonts w:ascii="Britannic Bold" w:eastAsiaTheme="minorEastAsia" w:hAnsi="Britannic Bold" w:cs="Pattaya"/>
                          <w:color w:val="000000" w:themeColor="text1"/>
                          <w:sz w:val="24"/>
                          <w:szCs w:val="3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ritannic Bold" w:eastAsiaTheme="minorEastAsia" w:hAnsi="Britannic Bold" w:cs="Pattaya" w:hint="cs"/>
                          <w:color w:val="000000" w:themeColor="text1"/>
                          <w:sz w:val="24"/>
                          <w:szCs w:val="3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สนใจเยี่ยมชมโครงการ</w:t>
                      </w:r>
                    </w:p>
                    <w:p w14:paraId="7DBA9464" w14:textId="25E46F5C" w:rsidR="009435E0" w:rsidRPr="000A0BDB" w:rsidRDefault="002F1416" w:rsidP="00F44CCA">
                      <w:pPr>
                        <w:rPr>
                          <w:rFonts w:ascii="Comic Sans MS" w:eastAsiaTheme="minorEastAsia" w:hAnsi="Comic Sans MS" w:cs="Pattaya"/>
                          <w:i/>
                          <w:iCs/>
                          <w:color w:val="000000" w:themeColor="text1"/>
                          <w:sz w:val="21"/>
                          <w:szCs w:val="28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ritannic Bold" w:eastAsiaTheme="minorEastAsia" w:hAnsi="Britannic Bold" w:cs="Pattaya" w:hint="cs"/>
                          <w:color w:val="000000" w:themeColor="text1"/>
                          <w:sz w:val="24"/>
                          <w:szCs w:val="3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A2316B" w:rsidRPr="00082A12">
                        <w:rPr>
                          <w:rFonts w:ascii="Britannic Bold" w:eastAsiaTheme="minorEastAsia" w:hAnsi="Britannic Bold" w:cs="Pattaya"/>
                          <w:color w:val="000000" w:themeColor="text1"/>
                          <w:sz w:val="24"/>
                          <w:szCs w:val="3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40/1, 40/</w:t>
                      </w:r>
                      <w:proofErr w:type="gramStart"/>
                      <w:r w:rsidR="00A2316B" w:rsidRPr="00082A12">
                        <w:rPr>
                          <w:rFonts w:ascii="Britannic Bold" w:eastAsiaTheme="minorEastAsia" w:hAnsi="Britannic Bold" w:cs="Pattaya"/>
                          <w:color w:val="000000" w:themeColor="text1"/>
                          <w:sz w:val="24"/>
                          <w:szCs w:val="3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  </w:t>
                      </w:r>
                      <w:r w:rsidR="00A2316B" w:rsidRPr="00082A12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21"/>
                          <w:szCs w:val="28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ซอยพหลโยธิน</w:t>
                      </w:r>
                      <w:proofErr w:type="gramEnd"/>
                      <w:r w:rsidR="00082A12">
                        <w:rPr>
                          <w:rFonts w:ascii="Pattaya" w:eastAsiaTheme="minorEastAsia" w:hAnsi="Pattaya" w:cs="Pattaya"/>
                          <w:color w:val="000000" w:themeColor="text1"/>
                          <w:sz w:val="21"/>
                          <w:szCs w:val="28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A2316B" w:rsidRPr="00082A12">
                        <w:rPr>
                          <w:rFonts w:ascii="Britannic Bold" w:eastAsiaTheme="minorEastAsia" w:hAnsi="Britannic Bold" w:cs="Pattaya" w:hint="eastAsia"/>
                          <w:color w:val="000000" w:themeColor="text1"/>
                          <w:sz w:val="24"/>
                          <w:szCs w:val="3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A2316B" w:rsidRPr="00082A12">
                        <w:rPr>
                          <w:rFonts w:ascii="Britannic Bold" w:eastAsiaTheme="minorEastAsia" w:hAnsi="Britannic Bold" w:cs="Pattaya"/>
                          <w:color w:val="000000" w:themeColor="text1"/>
                          <w:sz w:val="24"/>
                          <w:szCs w:val="3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A2316B" w:rsidRPr="00082A12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21"/>
                          <w:szCs w:val="28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แขวงคลองถนน</w:t>
                      </w:r>
                      <w:r w:rsidR="000A0BDB">
                        <w:rPr>
                          <w:rFonts w:ascii="Pattaya" w:eastAsiaTheme="minorEastAsia" w:hAnsi="Pattaya" w:cs="Pattaya"/>
                          <w:color w:val="000000" w:themeColor="text1"/>
                          <w:sz w:val="21"/>
                          <w:szCs w:val="28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A2316B" w:rsidRPr="00082A12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21"/>
                          <w:szCs w:val="28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เขตสายไหม  ก</w:t>
                      </w:r>
                      <w:r w:rsidR="00082A12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21"/>
                          <w:szCs w:val="28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รุงเทพฯ</w:t>
                      </w:r>
                      <w:r w:rsidR="000A0BDB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21"/>
                          <w:szCs w:val="28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0A0BDB">
                        <w:rPr>
                          <w:rFonts w:ascii="Britannic Bold" w:eastAsiaTheme="minorEastAsia" w:hAnsi="Britannic Bold" w:cs="Pattaya"/>
                          <w:color w:val="000000" w:themeColor="text1"/>
                          <w:sz w:val="24"/>
                          <w:szCs w:val="24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10220</w:t>
                      </w:r>
                    </w:p>
                  </w:txbxContent>
                </v:textbox>
              </v:rect>
            </w:pict>
          </mc:Fallback>
        </mc:AlternateContent>
      </w:r>
      <w:r w:rsidR="002F1416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5C608D8D" wp14:editId="36531818">
                <wp:simplePos x="0" y="0"/>
                <wp:positionH relativeFrom="column">
                  <wp:posOffset>121920</wp:posOffset>
                </wp:positionH>
                <wp:positionV relativeFrom="paragraph">
                  <wp:posOffset>6492240</wp:posOffset>
                </wp:positionV>
                <wp:extent cx="3221990" cy="2743200"/>
                <wp:effectExtent l="0" t="0" r="0" b="0"/>
                <wp:wrapNone/>
                <wp:docPr id="3424937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199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587B3" w14:textId="6E8C23A0" w:rsidR="00F44CCA" w:rsidRPr="002F1416" w:rsidRDefault="007A5902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36"/>
                                <w:szCs w:val="4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416"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36"/>
                                <w:szCs w:val="4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 2" w:char="F097"/>
                            </w:r>
                            <w:r w:rsidRPr="002F1416"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36"/>
                                <w:szCs w:val="4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6"/>
                                <w:szCs w:val="4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เฟอร์นิเจอร์</w:t>
                            </w:r>
                            <w:r w:rsid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6"/>
                                <w:szCs w:val="4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ครบ</w:t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6"/>
                                <w:szCs w:val="4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(เตียง, ตู้เสื้อผ้า, </w:t>
                            </w:r>
                          </w:p>
                          <w:p w14:paraId="38B1E3C0" w14:textId="7A7B9882" w:rsidR="007A5902" w:rsidRPr="002F1416" w:rsidRDefault="00F44CCA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36"/>
                                <w:szCs w:val="4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6"/>
                                <w:szCs w:val="4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7A5902"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6"/>
                                <w:szCs w:val="4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โต๊ะ, ตู้วางทีวี)</w:t>
                            </w:r>
                          </w:p>
                          <w:p w14:paraId="4D8BA8F3" w14:textId="77777777" w:rsidR="00BC5814" w:rsidRPr="002F1416" w:rsidRDefault="00BC5814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441403A" w14:textId="340E78AC" w:rsidR="007A5902" w:rsidRPr="002F1416" w:rsidRDefault="007A5902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36"/>
                                <w:szCs w:val="4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416"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36"/>
                                <w:szCs w:val="4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 2" w:char="F097"/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6"/>
                                <w:szCs w:val="4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แอร์</w:t>
                            </w:r>
                          </w:p>
                          <w:p w14:paraId="0DDEC3EB" w14:textId="77777777" w:rsidR="00BC5814" w:rsidRPr="002F1416" w:rsidRDefault="00BC5814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A512916" w14:textId="147D6C22" w:rsidR="007A5902" w:rsidRPr="002F1416" w:rsidRDefault="007A5902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36"/>
                                <w:szCs w:val="4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416"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36"/>
                                <w:szCs w:val="4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 2" w:char="F097"/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6"/>
                                <w:szCs w:val="4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เครื่องทำน้ำอุ่น</w:t>
                            </w:r>
                          </w:p>
                          <w:p w14:paraId="6D32AA64" w14:textId="77777777" w:rsidR="00BC5814" w:rsidRPr="002F1416" w:rsidRDefault="00BC5814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BF384CE" w14:textId="3B0B3548" w:rsidR="007A5902" w:rsidRPr="002F1416" w:rsidRDefault="007A5902" w:rsidP="0068259A">
                            <w:pPr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6"/>
                                <w:szCs w:val="4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416"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36"/>
                                <w:szCs w:val="46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 2" w:char="F097"/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36"/>
                                <w:szCs w:val="46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ซิงค์ล้างจาน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08D8D" id="_x0000_s1031" style="position:absolute;left:0;text-align:left;margin-left:9.6pt;margin-top:511.2pt;width:253.7pt;height:3in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" filled="f" stroked="f" strokeweight="1pt">
                <v:textbox>
                  <w:txbxContent>
                    <w:p w14:paraId="46E587B3" w14:textId="6E8C23A0" w:rsidR="00F44CCA" w:rsidRPr="002F1416" w:rsidRDefault="007A5902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sz w:val="36"/>
                          <w:szCs w:val="4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416">
                        <w:rPr>
                          <w:rFonts w:ascii="Pattaya" w:eastAsiaTheme="minorEastAsia" w:hAnsi="Pattaya" w:cs="Pattaya"/>
                          <w:color w:val="000000" w:themeColor="text1"/>
                          <w:sz w:val="36"/>
                          <w:szCs w:val="4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 2" w:char="F097"/>
                      </w:r>
                      <w:r w:rsidRPr="002F1416">
                        <w:rPr>
                          <w:rFonts w:ascii="Pattaya" w:eastAsiaTheme="minorEastAsia" w:hAnsi="Pattaya" w:cs="Pattaya"/>
                          <w:color w:val="000000" w:themeColor="text1"/>
                          <w:sz w:val="36"/>
                          <w:szCs w:val="4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6"/>
                          <w:szCs w:val="4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เฟอร์นิเจอร์</w:t>
                      </w:r>
                      <w:r w:rsid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6"/>
                          <w:szCs w:val="4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ครบ</w:t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6"/>
                          <w:szCs w:val="4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(เตียง, ตู้เสื้อผ้า, </w:t>
                      </w:r>
                    </w:p>
                    <w:p w14:paraId="38B1E3C0" w14:textId="7A7B9882" w:rsidR="007A5902" w:rsidRPr="002F1416" w:rsidRDefault="00F44CCA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sz w:val="36"/>
                          <w:szCs w:val="4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6"/>
                          <w:szCs w:val="4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7A5902"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6"/>
                          <w:szCs w:val="4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โต๊ะ, ตู้วางทีวี)</w:t>
                      </w:r>
                    </w:p>
                    <w:p w14:paraId="4D8BA8F3" w14:textId="77777777" w:rsidR="00BC5814" w:rsidRPr="002F1416" w:rsidRDefault="00BC5814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441403A" w14:textId="340E78AC" w:rsidR="007A5902" w:rsidRPr="002F1416" w:rsidRDefault="007A5902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sz w:val="36"/>
                          <w:szCs w:val="4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416">
                        <w:rPr>
                          <w:rFonts w:ascii="Pattaya" w:eastAsiaTheme="minorEastAsia" w:hAnsi="Pattaya" w:cs="Pattaya"/>
                          <w:color w:val="000000" w:themeColor="text1"/>
                          <w:sz w:val="36"/>
                          <w:szCs w:val="4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 2" w:char="F097"/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6"/>
                          <w:szCs w:val="4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แอร์</w:t>
                      </w:r>
                    </w:p>
                    <w:p w14:paraId="0DDEC3EB" w14:textId="77777777" w:rsidR="00BC5814" w:rsidRPr="002F1416" w:rsidRDefault="00BC5814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A512916" w14:textId="147D6C22" w:rsidR="007A5902" w:rsidRPr="002F1416" w:rsidRDefault="007A5902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sz w:val="36"/>
                          <w:szCs w:val="4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416">
                        <w:rPr>
                          <w:rFonts w:ascii="Pattaya" w:eastAsiaTheme="minorEastAsia" w:hAnsi="Pattaya" w:cs="Pattaya"/>
                          <w:color w:val="000000" w:themeColor="text1"/>
                          <w:sz w:val="36"/>
                          <w:szCs w:val="4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 2" w:char="F097"/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6"/>
                          <w:szCs w:val="4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เครื่องทำน้ำอุ่น</w:t>
                      </w:r>
                    </w:p>
                    <w:p w14:paraId="6D32AA64" w14:textId="77777777" w:rsidR="00BC5814" w:rsidRPr="002F1416" w:rsidRDefault="00BC5814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BF384CE" w14:textId="3B0B3548" w:rsidR="007A5902" w:rsidRPr="002F1416" w:rsidRDefault="007A5902" w:rsidP="0068259A">
                      <w:pPr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6"/>
                          <w:szCs w:val="4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416">
                        <w:rPr>
                          <w:rFonts w:ascii="Pattaya" w:eastAsiaTheme="minorEastAsia" w:hAnsi="Pattaya" w:cs="Pattaya"/>
                          <w:color w:val="000000" w:themeColor="text1"/>
                          <w:sz w:val="36"/>
                          <w:szCs w:val="46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 2" w:char="F097"/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36"/>
                          <w:szCs w:val="46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ซิงค์ล้างจาน</w:t>
                      </w:r>
                    </w:p>
                  </w:txbxContent>
                </v:textbox>
              </v:rect>
            </w:pict>
          </mc:Fallback>
        </mc:AlternateContent>
      </w:r>
      <w:r w:rsidR="002F1416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6D7660B" wp14:editId="3015B334">
                <wp:simplePos x="0" y="0"/>
                <wp:positionH relativeFrom="column">
                  <wp:posOffset>209550</wp:posOffset>
                </wp:positionH>
                <wp:positionV relativeFrom="paragraph">
                  <wp:posOffset>5915660</wp:posOffset>
                </wp:positionV>
                <wp:extent cx="2631440" cy="398780"/>
                <wp:effectExtent l="0" t="0" r="0" b="1270"/>
                <wp:wrapNone/>
                <wp:docPr id="898674865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440" cy="398780"/>
                        </a:xfrm>
                        <a:prstGeom prst="roundRect">
                          <a:avLst/>
                        </a:prstGeom>
                        <a:solidFill>
                          <a:srgbClr val="BEC0B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D1C51" w14:textId="07693A8A" w:rsidR="007A5902" w:rsidRPr="002F1416" w:rsidRDefault="007A5902" w:rsidP="007A5902">
                            <w:pPr>
                              <w:jc w:val="center"/>
                              <w:rPr>
                                <w:rFonts w:ascii="Pattaya" w:hAnsi="Pattaya" w:cs="Pattaya"/>
                                <w:sz w:val="30"/>
                                <w:szCs w:val="40"/>
                                <w:cs/>
                                <w:lang w:bidi="th-TH"/>
                              </w:rPr>
                            </w:pPr>
                            <w:r w:rsidRPr="002F1416">
                              <w:rPr>
                                <w:rFonts w:ascii="Pattaya" w:hAnsi="Pattaya" w:cs="Pattaya"/>
                                <w:sz w:val="30"/>
                                <w:szCs w:val="40"/>
                                <w:cs/>
                                <w:lang w:bidi="th-TH"/>
                              </w:rPr>
                              <w:t>สิ่งอำนวยความสะดวก</w:t>
                            </w:r>
                            <w:r w:rsidR="00F44CCA" w:rsidRPr="002F1416">
                              <w:rPr>
                                <w:rFonts w:ascii="Pattaya" w:hAnsi="Pattaya" w:cs="Pattaya" w:hint="cs"/>
                                <w:sz w:val="30"/>
                                <w:szCs w:val="40"/>
                                <w:cs/>
                                <w:lang w:bidi="th-TH"/>
                              </w:rPr>
                              <w:t>ในห้องพัก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D7660B" id="_x0000_s1032" style="position:absolute;left:0;text-align:left;margin-left:16.5pt;margin-top:465.8pt;width:207.2pt;height:31.4pt;z-index: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" fillcolor="#bec0b0" stroked="f" strokeweight="1pt">
                <v:stroke joinstyle="miter"/>
                <v:textbox>
                  <w:txbxContent>
                    <w:p w14:paraId="223D1C51" w14:textId="07693A8A" w:rsidR="007A5902" w:rsidRPr="002F1416" w:rsidRDefault="007A5902" w:rsidP="007A5902">
                      <w:pPr>
                        <w:jc w:val="center"/>
                        <w:rPr>
                          <w:rFonts w:ascii="Pattaya" w:hAnsi="Pattaya" w:cs="Pattaya"/>
                          <w:sz w:val="30"/>
                          <w:szCs w:val="40"/>
                          <w:cs/>
                          <w:lang w:bidi="th-TH"/>
                        </w:rPr>
                      </w:pPr>
                      <w:r w:rsidRPr="002F1416">
                        <w:rPr>
                          <w:rFonts w:ascii="Pattaya" w:hAnsi="Pattaya" w:cs="Pattaya"/>
                          <w:sz w:val="30"/>
                          <w:szCs w:val="40"/>
                          <w:cs/>
                          <w:lang w:bidi="th-TH"/>
                        </w:rPr>
                        <w:t>สิ่งอำนวยความสะดวก</w:t>
                      </w:r>
                      <w:r w:rsidR="00F44CCA" w:rsidRPr="002F1416">
                        <w:rPr>
                          <w:rFonts w:ascii="Pattaya" w:hAnsi="Pattaya" w:cs="Pattaya" w:hint="cs"/>
                          <w:sz w:val="30"/>
                          <w:szCs w:val="40"/>
                          <w:cs/>
                          <w:lang w:bidi="th-TH"/>
                        </w:rPr>
                        <w:t>ในห้องพัก</w:t>
                      </w:r>
                    </w:p>
                  </w:txbxContent>
                </v:textbox>
              </v:roundrect>
            </w:pict>
          </mc:Fallback>
        </mc:AlternateContent>
      </w:r>
      <w:r w:rsidR="002F1416"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1A1C22C" wp14:editId="74456732">
                <wp:simplePos x="0" y="0"/>
                <wp:positionH relativeFrom="column">
                  <wp:posOffset>213360</wp:posOffset>
                </wp:positionH>
                <wp:positionV relativeFrom="paragraph">
                  <wp:posOffset>4328160</wp:posOffset>
                </wp:positionV>
                <wp:extent cx="4445000" cy="2011680"/>
                <wp:effectExtent l="0" t="0" r="0" b="0"/>
                <wp:wrapNone/>
                <wp:docPr id="207776948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0" cy="201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5EBC1" w14:textId="69406E5F" w:rsidR="0068259A" w:rsidRPr="002F1416" w:rsidRDefault="0068259A" w:rsidP="0068259A">
                            <w:pPr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44"/>
                                <w:szCs w:val="54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44"/>
                                <w:szCs w:val="54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ห้อง</w:t>
                            </w:r>
                            <w:r w:rsidR="002F1416"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44"/>
                                <w:szCs w:val="54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ใหม่</w:t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44"/>
                                <w:szCs w:val="54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ราคาเริ่มต้น 4,000</w:t>
                            </w:r>
                            <w:r w:rsidR="0079785F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44"/>
                                <w:szCs w:val="54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44"/>
                                <w:szCs w:val="54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บาท</w:t>
                            </w:r>
                          </w:p>
                          <w:p w14:paraId="2C888B13" w14:textId="317A8234" w:rsidR="0068259A" w:rsidRPr="002F1416" w:rsidRDefault="0068259A" w:rsidP="0068259A">
                            <w:pPr>
                              <w:rPr>
                                <w:rFonts w:ascii="Comic Sans MS" w:eastAsiaTheme="minorEastAsia" w:hAnsi="Comic Sans MS" w:cs="Pattaya"/>
                                <w:i/>
                                <w:iCs/>
                                <w:color w:val="000000" w:themeColor="text1"/>
                                <w:sz w:val="96"/>
                                <w:szCs w:val="54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44"/>
                                <w:szCs w:val="54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ใกล้ม.นอร์ทกรุงเทพ </w:t>
                            </w:r>
                            <w:r w:rsidR="003D1025" w:rsidRPr="002F1416"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44"/>
                                <w:szCs w:val="54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44"/>
                                <w:szCs w:val="54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ตลาด</w:t>
                            </w:r>
                            <w:r w:rsidR="003D1025" w:rsidRPr="002F1416">
                              <w:rPr>
                                <w:rFonts w:ascii="Pattaya" w:eastAsiaTheme="minorEastAsia" w:hAnsi="Pattaya" w:cs="Pattaya"/>
                                <w:color w:val="000000" w:themeColor="text1"/>
                                <w:sz w:val="44"/>
                                <w:szCs w:val="54"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44"/>
                                <w:szCs w:val="54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ร้านสะดวกซื้อ</w:t>
                            </w:r>
                            <w:r w:rsidR="007A5902" w:rsidRPr="002F1416">
                              <w:rPr>
                                <w:rFonts w:ascii="Pattaya" w:eastAsiaTheme="minorEastAsia" w:hAnsi="Pattaya" w:cs="Pattaya" w:hint="cs"/>
                                <w:color w:val="000000" w:themeColor="text1"/>
                                <w:sz w:val="44"/>
                                <w:szCs w:val="54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อีกมากมาย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1C22C" id="_x0000_s1033" style="position:absolute;left:0;text-align:left;margin-left:16.8pt;margin-top:340.8pt;width:350pt;height:158.4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" filled="f" stroked="f" strokeweight="1pt">
                <v:textbox>
                  <w:txbxContent>
                    <w:p w14:paraId="6575EBC1" w14:textId="69406E5F" w:rsidR="0068259A" w:rsidRPr="002F1416" w:rsidRDefault="0068259A" w:rsidP="0068259A">
                      <w:pPr>
                        <w:rPr>
                          <w:rFonts w:ascii="Pattaya" w:eastAsiaTheme="minorEastAsia" w:hAnsi="Pattaya" w:cs="Pattaya"/>
                          <w:color w:val="000000" w:themeColor="text1"/>
                          <w:sz w:val="44"/>
                          <w:szCs w:val="54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44"/>
                          <w:szCs w:val="54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ห้อง</w:t>
                      </w:r>
                      <w:r w:rsidR="002F1416"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44"/>
                          <w:szCs w:val="54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ใหม่</w:t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44"/>
                          <w:szCs w:val="54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ราคาเริ่มต้น 4,000</w:t>
                      </w:r>
                      <w:r w:rsidR="0079785F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44"/>
                          <w:szCs w:val="54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44"/>
                          <w:szCs w:val="54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บาท</w:t>
                      </w:r>
                    </w:p>
                    <w:p w14:paraId="2C888B13" w14:textId="317A8234" w:rsidR="0068259A" w:rsidRPr="002F1416" w:rsidRDefault="0068259A" w:rsidP="0068259A">
                      <w:pPr>
                        <w:rPr>
                          <w:rFonts w:ascii="Comic Sans MS" w:eastAsiaTheme="minorEastAsia" w:hAnsi="Comic Sans MS" w:cs="Pattaya"/>
                          <w:i/>
                          <w:iCs/>
                          <w:color w:val="000000" w:themeColor="text1"/>
                          <w:sz w:val="96"/>
                          <w:szCs w:val="54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44"/>
                          <w:szCs w:val="54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ใกล้ม.นอร์ทกรุงเทพ </w:t>
                      </w:r>
                      <w:r w:rsidR="003D1025" w:rsidRPr="002F1416">
                        <w:rPr>
                          <w:rFonts w:ascii="Pattaya" w:eastAsiaTheme="minorEastAsia" w:hAnsi="Pattaya" w:cs="Pattaya"/>
                          <w:color w:val="000000" w:themeColor="text1"/>
                          <w:sz w:val="44"/>
                          <w:szCs w:val="54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44"/>
                          <w:szCs w:val="54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ตลาด</w:t>
                      </w:r>
                      <w:r w:rsidR="003D1025" w:rsidRPr="002F1416">
                        <w:rPr>
                          <w:rFonts w:ascii="Pattaya" w:eastAsiaTheme="minorEastAsia" w:hAnsi="Pattaya" w:cs="Pattaya"/>
                          <w:color w:val="000000" w:themeColor="text1"/>
                          <w:sz w:val="44"/>
                          <w:szCs w:val="54"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44"/>
                          <w:szCs w:val="54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ร้านสะดวกซื้อ</w:t>
                      </w:r>
                      <w:r w:rsidR="007A5902" w:rsidRPr="002F1416">
                        <w:rPr>
                          <w:rFonts w:ascii="Pattaya" w:eastAsiaTheme="minorEastAsia" w:hAnsi="Pattaya" w:cs="Pattaya" w:hint="cs"/>
                          <w:color w:val="000000" w:themeColor="text1"/>
                          <w:sz w:val="44"/>
                          <w:szCs w:val="54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อีกมากมาย</w:t>
                      </w:r>
                    </w:p>
                  </w:txbxContent>
                </v:textbox>
              </v:rect>
            </w:pict>
          </mc:Fallback>
        </mc:AlternateContent>
      </w:r>
      <w:r w:rsidR="00623EC1">
        <w:rPr>
          <w:noProof/>
        </w:rPr>
        <w:drawing>
          <wp:anchor distT="0" distB="0" distL="114300" distR="114300" simplePos="0" relativeHeight="251710976" behindDoc="0" locked="0" layoutInCell="1" allowOverlap="1" wp14:anchorId="4C546014" wp14:editId="42C60973">
            <wp:simplePos x="0" y="0"/>
            <wp:positionH relativeFrom="column">
              <wp:posOffset>4679950</wp:posOffset>
            </wp:positionH>
            <wp:positionV relativeFrom="paragraph">
              <wp:posOffset>2665730</wp:posOffset>
            </wp:positionV>
            <wp:extent cx="1261745" cy="1286510"/>
            <wp:effectExtent l="0" t="0" r="0" b="8890"/>
            <wp:wrapNone/>
            <wp:docPr id="6932134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13411" name="Picture 6932134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4" b="11079"/>
                    <a:stretch/>
                  </pic:blipFill>
                  <pic:spPr bwMode="auto">
                    <a:xfrm>
                      <a:off x="0" y="0"/>
                      <a:ext cx="1261745" cy="1286510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A12">
        <w:rPr>
          <w:noProof/>
        </w:rPr>
        <w:drawing>
          <wp:anchor distT="0" distB="0" distL="114300" distR="114300" simplePos="0" relativeHeight="251737600" behindDoc="0" locked="0" layoutInCell="1" allowOverlap="1" wp14:anchorId="5CDBA609" wp14:editId="4EBF1A95">
            <wp:simplePos x="0" y="0"/>
            <wp:positionH relativeFrom="column">
              <wp:posOffset>4539615</wp:posOffset>
            </wp:positionH>
            <wp:positionV relativeFrom="paragraph">
              <wp:posOffset>9413875</wp:posOffset>
            </wp:positionV>
            <wp:extent cx="228600" cy="229870"/>
            <wp:effectExtent l="0" t="0" r="0" b="0"/>
            <wp:wrapNone/>
            <wp:docPr id="525983678" name="Picture 34" descr="Phone - Free ui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Phone - Free ui ic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BE6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B223F0D" wp14:editId="28BD9FA7">
                <wp:simplePos x="0" y="0"/>
                <wp:positionH relativeFrom="column">
                  <wp:posOffset>-338456</wp:posOffset>
                </wp:positionH>
                <wp:positionV relativeFrom="paragraph">
                  <wp:posOffset>3403637</wp:posOffset>
                </wp:positionV>
                <wp:extent cx="8153591" cy="2644775"/>
                <wp:effectExtent l="0" t="57150" r="0" b="60325"/>
                <wp:wrapNone/>
                <wp:docPr id="97376740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13921">
                          <a:off x="0" y="0"/>
                          <a:ext cx="8153591" cy="2644775"/>
                        </a:xfrm>
                        <a:prstGeom prst="ellipse">
                          <a:avLst/>
                        </a:prstGeom>
                        <a:solidFill>
                          <a:srgbClr val="DFDED4"/>
                        </a:solidFill>
                        <a:ln>
                          <a:solidFill>
                            <a:srgbClr val="DFDED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E1070" w14:textId="79397CF3" w:rsidR="0005661C" w:rsidRDefault="0005661C" w:rsidP="0005661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23F0D" id="Oval 4" o:spid="_x0000_s1034" style="position:absolute;left:0;text-align:left;margin-left:-26.65pt;margin-top:268pt;width:642pt;height:208.25pt;rotation:-312475fd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" fillcolor="#dfded4" strokecolor="#dfded4" strokeweight="1pt">
                <v:stroke joinstyle="miter"/>
                <v:textbox>
                  <w:txbxContent>
                    <w:p w14:paraId="297E1070" w14:textId="79397CF3" w:rsidR="0005661C" w:rsidRDefault="0005661C" w:rsidP="0005661C"/>
                  </w:txbxContent>
                </v:textbox>
              </v:oval>
            </w:pict>
          </mc:Fallback>
        </mc:AlternateContent>
      </w:r>
      <w:r w:rsidR="00A2316B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F58B772" wp14:editId="2B76478A">
                <wp:simplePos x="0" y="0"/>
                <wp:positionH relativeFrom="column">
                  <wp:posOffset>1909726</wp:posOffset>
                </wp:positionH>
                <wp:positionV relativeFrom="paragraph">
                  <wp:posOffset>6744219</wp:posOffset>
                </wp:positionV>
                <wp:extent cx="6990715" cy="3487888"/>
                <wp:effectExtent l="0" t="152400" r="0" b="151130"/>
                <wp:wrapNone/>
                <wp:docPr id="128822942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03276">
                          <a:off x="0" y="0"/>
                          <a:ext cx="6990715" cy="3487888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rgbClr val="6D6D6D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27CAC" w14:textId="77777777" w:rsidR="003D1025" w:rsidRDefault="003D1025" w:rsidP="0005661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58B772" id="_x0000_s1035" style="position:absolute;left:0;text-align:left;margin-left:150.35pt;margin-top:531.05pt;width:550.45pt;height:274.65pt;rotation:-870235fd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" fillcolor="#a5a5a5 [2092]" strokecolor="#6d6d6d" strokeweight="1pt">
                <v:stroke joinstyle="miter"/>
                <v:textbox>
                  <w:txbxContent>
                    <w:p w14:paraId="09C27CAC" w14:textId="77777777" w:rsidR="003D1025" w:rsidRDefault="003D1025" w:rsidP="0005661C"/>
                  </w:txbxContent>
                </v:textbox>
              </v:oval>
            </w:pict>
          </mc:Fallback>
        </mc:AlternateContent>
      </w:r>
      <w:r w:rsidR="009435E0"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60D6540" wp14:editId="1AB7D027">
                <wp:simplePos x="0" y="0"/>
                <wp:positionH relativeFrom="column">
                  <wp:posOffset>4973955</wp:posOffset>
                </wp:positionH>
                <wp:positionV relativeFrom="paragraph">
                  <wp:posOffset>4342039</wp:posOffset>
                </wp:positionV>
                <wp:extent cx="1480457" cy="1528354"/>
                <wp:effectExtent l="38100" t="76200" r="62865" b="72390"/>
                <wp:wrapNone/>
                <wp:docPr id="109764046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57467">
                          <a:off x="0" y="0"/>
                          <a:ext cx="1480457" cy="15283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0A9BB" w14:textId="77777777" w:rsidR="009435E0" w:rsidRPr="002F1416" w:rsidRDefault="009435E0" w:rsidP="009435E0">
                            <w:pPr>
                              <w:jc w:val="center"/>
                              <w:rPr>
                                <w:rFonts w:ascii="Pattaya" w:hAnsi="Pattaya" w:cs="Pattaya"/>
                                <w:sz w:val="46"/>
                                <w:szCs w:val="58"/>
                                <w:lang w:bidi="th-TH"/>
                              </w:rPr>
                            </w:pPr>
                            <w:r w:rsidRPr="002F1416">
                              <w:rPr>
                                <w:rFonts w:ascii="Pattaya" w:hAnsi="Pattaya" w:cs="Pattaya"/>
                                <w:sz w:val="46"/>
                                <w:szCs w:val="58"/>
                                <w:cs/>
                                <w:lang w:bidi="th-TH"/>
                              </w:rPr>
                              <w:t>ทำสัญญา</w:t>
                            </w:r>
                          </w:p>
                          <w:p w14:paraId="3C911280" w14:textId="51F4D79E" w:rsidR="009435E0" w:rsidRPr="002F1416" w:rsidRDefault="009435E0" w:rsidP="009435E0">
                            <w:pPr>
                              <w:jc w:val="center"/>
                              <w:rPr>
                                <w:rFonts w:ascii="Pattaya" w:hAnsi="Pattaya" w:cs="Pattaya"/>
                                <w:sz w:val="46"/>
                                <w:szCs w:val="58"/>
                                <w:lang w:bidi="th-TH"/>
                              </w:rPr>
                            </w:pPr>
                            <w:r w:rsidRPr="002F1416">
                              <w:rPr>
                                <w:rFonts w:ascii="Pattaya" w:hAnsi="Pattaya" w:cs="Pattaya"/>
                                <w:sz w:val="46"/>
                                <w:szCs w:val="58"/>
                                <w:cs/>
                                <w:lang w:bidi="th-TH"/>
                              </w:rPr>
                              <w:t>ภายในสิ้นปี</w:t>
                            </w:r>
                          </w:p>
                          <w:p w14:paraId="247F8381" w14:textId="1246C8B0" w:rsidR="009435E0" w:rsidRPr="002F1416" w:rsidRDefault="009435E0" w:rsidP="009435E0">
                            <w:pPr>
                              <w:jc w:val="center"/>
                              <w:rPr>
                                <w:rFonts w:ascii="Pattaya" w:hAnsi="Pattaya" w:cs="Pattaya"/>
                                <w:sz w:val="46"/>
                                <w:szCs w:val="58"/>
                                <w:cs/>
                                <w:lang w:bidi="th-TH"/>
                              </w:rPr>
                            </w:pPr>
                            <w:r w:rsidRPr="002F1416">
                              <w:rPr>
                                <w:rFonts w:ascii="Pattaya" w:hAnsi="Pattaya" w:cs="Pattaya"/>
                                <w:sz w:val="46"/>
                                <w:szCs w:val="58"/>
                                <w:cs/>
                                <w:lang w:bidi="th-TH"/>
                              </w:rPr>
                              <w:t>ฟรีล่วงหน้า</w:t>
                            </w:r>
                          </w:p>
                          <w:p w14:paraId="1F436867" w14:textId="16685BA9" w:rsidR="009435E0" w:rsidRPr="002F1416" w:rsidRDefault="009435E0" w:rsidP="00F44CCA">
                            <w:pPr>
                              <w:rPr>
                                <w:rFonts w:ascii="Comic Sans MS" w:eastAsiaTheme="minorEastAsia" w:hAnsi="Comic Sans MS" w:cs="Pattaya"/>
                                <w:i/>
                                <w:iCs/>
                                <w:color w:val="000000" w:themeColor="text1"/>
                                <w:sz w:val="96"/>
                                <w:szCs w:val="58"/>
                                <w:cs/>
                                <w:lang w:eastAsia="ja-JP" w:bidi="th-T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D6540" id="_x0000_s1036" style="position:absolute;left:0;text-align:left;margin-left:391.65pt;margin-top:341.9pt;width:116.55pt;height:120.35pt;rotation:499676fd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" filled="f" stroked="f" strokeweight="1pt">
                <v:textbox>
                  <w:txbxContent>
                    <w:p w14:paraId="3900A9BB" w14:textId="77777777" w:rsidR="009435E0" w:rsidRPr="002F1416" w:rsidRDefault="009435E0" w:rsidP="009435E0">
                      <w:pPr>
                        <w:jc w:val="center"/>
                        <w:rPr>
                          <w:rFonts w:ascii="Pattaya" w:hAnsi="Pattaya" w:cs="Pattaya"/>
                          <w:sz w:val="46"/>
                          <w:szCs w:val="58"/>
                          <w:lang w:bidi="th-TH"/>
                        </w:rPr>
                      </w:pPr>
                      <w:r w:rsidRPr="002F1416">
                        <w:rPr>
                          <w:rFonts w:ascii="Pattaya" w:hAnsi="Pattaya" w:cs="Pattaya"/>
                          <w:sz w:val="46"/>
                          <w:szCs w:val="58"/>
                          <w:cs/>
                          <w:lang w:bidi="th-TH"/>
                        </w:rPr>
                        <w:t>ทำสัญญา</w:t>
                      </w:r>
                    </w:p>
                    <w:p w14:paraId="3C911280" w14:textId="51F4D79E" w:rsidR="009435E0" w:rsidRPr="002F1416" w:rsidRDefault="009435E0" w:rsidP="009435E0">
                      <w:pPr>
                        <w:jc w:val="center"/>
                        <w:rPr>
                          <w:rFonts w:ascii="Pattaya" w:hAnsi="Pattaya" w:cs="Pattaya"/>
                          <w:sz w:val="46"/>
                          <w:szCs w:val="58"/>
                          <w:lang w:bidi="th-TH"/>
                        </w:rPr>
                      </w:pPr>
                      <w:r w:rsidRPr="002F1416">
                        <w:rPr>
                          <w:rFonts w:ascii="Pattaya" w:hAnsi="Pattaya" w:cs="Pattaya"/>
                          <w:sz w:val="46"/>
                          <w:szCs w:val="58"/>
                          <w:cs/>
                          <w:lang w:bidi="th-TH"/>
                        </w:rPr>
                        <w:t>ภายในสิ้นปี</w:t>
                      </w:r>
                    </w:p>
                    <w:p w14:paraId="247F8381" w14:textId="1246C8B0" w:rsidR="009435E0" w:rsidRPr="002F1416" w:rsidRDefault="009435E0" w:rsidP="009435E0">
                      <w:pPr>
                        <w:jc w:val="center"/>
                        <w:rPr>
                          <w:rFonts w:ascii="Pattaya" w:hAnsi="Pattaya" w:cs="Pattaya"/>
                          <w:sz w:val="46"/>
                          <w:szCs w:val="58"/>
                          <w:cs/>
                          <w:lang w:bidi="th-TH"/>
                        </w:rPr>
                      </w:pPr>
                      <w:r w:rsidRPr="002F1416">
                        <w:rPr>
                          <w:rFonts w:ascii="Pattaya" w:hAnsi="Pattaya" w:cs="Pattaya"/>
                          <w:sz w:val="46"/>
                          <w:szCs w:val="58"/>
                          <w:cs/>
                          <w:lang w:bidi="th-TH"/>
                        </w:rPr>
                        <w:t>ฟรีล่วงหน้า</w:t>
                      </w:r>
                    </w:p>
                    <w:p w14:paraId="1F436867" w14:textId="16685BA9" w:rsidR="009435E0" w:rsidRPr="002F1416" w:rsidRDefault="009435E0" w:rsidP="00F44CCA">
                      <w:pPr>
                        <w:rPr>
                          <w:rFonts w:ascii="Comic Sans MS" w:eastAsiaTheme="minorEastAsia" w:hAnsi="Comic Sans MS" w:cs="Pattaya"/>
                          <w:i/>
                          <w:iCs/>
                          <w:color w:val="000000" w:themeColor="text1"/>
                          <w:sz w:val="96"/>
                          <w:szCs w:val="58"/>
                          <w:cs/>
                          <w:lang w:eastAsia="ja-JP" w:bidi="th-T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435E0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BF20506" wp14:editId="44CA23B0">
                <wp:simplePos x="0" y="0"/>
                <wp:positionH relativeFrom="column">
                  <wp:posOffset>4877979</wp:posOffset>
                </wp:positionH>
                <wp:positionV relativeFrom="paragraph">
                  <wp:posOffset>4252595</wp:posOffset>
                </wp:positionV>
                <wp:extent cx="1691640" cy="1691640"/>
                <wp:effectExtent l="0" t="0" r="16510" b="22860"/>
                <wp:wrapNone/>
                <wp:docPr id="28670306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1691640"/>
                        </a:xfrm>
                        <a:prstGeom prst="ellipse">
                          <a:avLst/>
                        </a:prstGeom>
                        <a:solidFill>
                          <a:srgbClr val="BEC0B0"/>
                        </a:solidFill>
                        <a:ln>
                          <a:solidFill>
                            <a:srgbClr val="BEC0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E0204C" w14:textId="33D1E5C4" w:rsidR="009435E0" w:rsidRPr="009435E0" w:rsidRDefault="009435E0" w:rsidP="009435E0">
                            <w:pPr>
                              <w:jc w:val="center"/>
                              <w:rPr>
                                <w:rFonts w:ascii="Pattaya" w:hAnsi="Pattaya" w:cs="Pattaya"/>
                                <w:sz w:val="22"/>
                                <w:szCs w:val="32"/>
                                <w:cs/>
                                <w:lang w:bidi="th-T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18288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F20506" id="Oval 6" o:spid="_x0000_s1037" style="position:absolute;left:0;text-align:left;margin-left:384.1pt;margin-top:334.85pt;width:133.2pt;height:133.2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" fillcolor="#bec0b0" strokecolor="#bec0b0" strokeweight="1pt">
                <v:stroke joinstyle="miter"/>
                <v:textbox inset="0,0,14.4pt,0">
                  <w:txbxContent>
                    <w:p w14:paraId="55E0204C" w14:textId="33D1E5C4" w:rsidR="009435E0" w:rsidRPr="009435E0" w:rsidRDefault="009435E0" w:rsidP="009435E0">
                      <w:pPr>
                        <w:jc w:val="center"/>
                        <w:rPr>
                          <w:rFonts w:ascii="Pattaya" w:hAnsi="Pattaya" w:cs="Pattaya"/>
                          <w:sz w:val="22"/>
                          <w:szCs w:val="32"/>
                          <w:cs/>
                          <w:lang w:bidi="th-TH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9435E0"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FC07750" wp14:editId="54E0D9A5">
                <wp:simplePos x="0" y="0"/>
                <wp:positionH relativeFrom="column">
                  <wp:posOffset>4789714</wp:posOffset>
                </wp:positionH>
                <wp:positionV relativeFrom="paragraph">
                  <wp:posOffset>4191000</wp:posOffset>
                </wp:positionV>
                <wp:extent cx="1854200" cy="1820122"/>
                <wp:effectExtent l="0" t="0" r="12700" b="27940"/>
                <wp:wrapNone/>
                <wp:docPr id="133145399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8201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62E949" id="Oval 6" o:spid="_x0000_s1026" style="position:absolute;margin-left:377.15pt;margin-top:330pt;width:146pt;height:143.3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" fillcolor="white [3212]" strokecolor="white [3212]" strokeweight="1pt">
                <v:stroke joinstyle="miter"/>
              </v:oval>
            </w:pict>
          </mc:Fallback>
        </mc:AlternateContent>
      </w:r>
      <w:r w:rsidR="003D1025"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0BD4F0D" wp14:editId="604B930E">
                <wp:simplePos x="0" y="0"/>
                <wp:positionH relativeFrom="column">
                  <wp:posOffset>-279400</wp:posOffset>
                </wp:positionH>
                <wp:positionV relativeFrom="paragraph">
                  <wp:posOffset>9287933</wp:posOffset>
                </wp:positionV>
                <wp:extent cx="7814733" cy="541867"/>
                <wp:effectExtent l="0" t="0" r="15240" b="10795"/>
                <wp:wrapNone/>
                <wp:docPr id="29478527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4733" cy="541867"/>
                        </a:xfrm>
                        <a:prstGeom prst="rect">
                          <a:avLst/>
                        </a:prstGeom>
                        <a:solidFill>
                          <a:srgbClr val="BEC0B0"/>
                        </a:solidFill>
                        <a:ln>
                          <a:solidFill>
                            <a:srgbClr val="BEC0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F1C85" w14:textId="786195A0" w:rsidR="00D92DD3" w:rsidRDefault="00E07BE6" w:rsidP="00625624">
                            <w:pPr>
                              <w:ind w:firstLine="720"/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</w:pPr>
                            <w:r>
                              <w:rPr>
                                <w:rFonts w:ascii="Pattaya" w:hAnsi="Pattaya" w:cs="Pattaya"/>
                                <w:sz w:val="21"/>
                                <w:szCs w:val="28"/>
                                <w:lang w:bidi="th-TH"/>
                              </w:rPr>
                              <w:tab/>
                            </w:r>
                            <w:r w:rsidR="00C051AA">
                              <w:rPr>
                                <w:rFonts w:ascii="Pattaya" w:hAnsi="Pattaya" w:cs="Pattaya"/>
                                <w:sz w:val="21"/>
                                <w:szCs w:val="28"/>
                                <w:lang w:bidi="th-TH"/>
                              </w:rPr>
                              <w:tab/>
                            </w:r>
                            <w:r w:rsidR="00C051AA">
                              <w:rPr>
                                <w:rFonts w:ascii="Pattaya" w:hAnsi="Pattaya" w:cs="Pattaya"/>
                                <w:sz w:val="21"/>
                                <w:szCs w:val="28"/>
                                <w:lang w:bidi="th-TH"/>
                              </w:rPr>
                              <w:tab/>
                            </w:r>
                            <w:r w:rsidR="00D92DD3">
                              <w:rPr>
                                <w:rFonts w:ascii="Pattaya" w:hAnsi="Pattaya" w:cs="Pattaya" w:hint="cs"/>
                                <w:sz w:val="21"/>
                                <w:szCs w:val="28"/>
                                <w:cs/>
                                <w:lang w:bidi="th-TH"/>
                              </w:rPr>
                              <w:t xml:space="preserve">                                    </w:t>
                            </w:r>
                            <w:r w:rsidR="009435E0"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ab/>
                              <w:t xml:space="preserve">     </w:t>
                            </w:r>
                            <w:r w:rsidR="00C051AA"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 xml:space="preserve">             </w:t>
                            </w:r>
                            <w:r w:rsidR="00C051AA"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ab/>
                              <w:t xml:space="preserve"> </w:t>
                            </w:r>
                            <w:r w:rsidR="006A3444"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 xml:space="preserve">084-145-6263, </w:t>
                            </w:r>
                          </w:p>
                          <w:p w14:paraId="28E7C8DB" w14:textId="327C6FA3" w:rsidR="00625624" w:rsidRPr="00625624" w:rsidRDefault="00D92DD3" w:rsidP="00625624">
                            <w:pPr>
                              <w:ind w:firstLine="720"/>
                              <w:rPr>
                                <w:rFonts w:ascii="Pattaya" w:eastAsiaTheme="minorEastAsia" w:hAnsi="Pattaya" w:cs="Pattaya"/>
                                <w:sz w:val="21"/>
                                <w:szCs w:val="28"/>
                                <w:lang w:eastAsia="ja-JP" w:bidi="th-TH"/>
                              </w:rPr>
                            </w:pPr>
                            <w:r>
                              <w:rPr>
                                <w:rFonts w:ascii="Britannic Bold" w:hAnsi="Britannic Bold" w:cs="Pattaya" w:hint="cs"/>
                                <w:sz w:val="28"/>
                                <w:szCs w:val="40"/>
                                <w:cs/>
                                <w:lang w:bidi="th-TH"/>
                              </w:rPr>
                              <w:t xml:space="preserve">                                                                                  </w:t>
                            </w:r>
                            <w:r w:rsidR="009435E0"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>08</w:t>
                            </w:r>
                            <w:r w:rsidR="000A0BDB"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>3</w:t>
                            </w:r>
                            <w:r w:rsidR="009435E0"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>-</w:t>
                            </w:r>
                            <w:r w:rsidR="000A0BDB"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>258</w:t>
                            </w:r>
                            <w:r>
                              <w:rPr>
                                <w:rFonts w:ascii="Britannic Bold" w:hAnsi="Britannic Bold" w:cs="Pattaya" w:hint="cs"/>
                                <w:sz w:val="28"/>
                                <w:szCs w:val="40"/>
                                <w:cs/>
                                <w:lang w:bidi="th-TH"/>
                              </w:rPr>
                              <w:t>-</w:t>
                            </w:r>
                            <w:r w:rsidR="000A0BDB">
                              <w:rPr>
                                <w:rFonts w:ascii="Britannic Bold" w:hAnsi="Britannic Bold" w:cs="Pattaya"/>
                                <w:sz w:val="28"/>
                                <w:szCs w:val="40"/>
                                <w:lang w:bidi="th-TH"/>
                              </w:rPr>
                              <w:t>7501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D4F0D" id="_x0000_s1038" style="position:absolute;left:0;text-align:left;margin-left:-22pt;margin-top:731.35pt;width:615.35pt;height:42.6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" fillcolor="#bec0b0" strokecolor="#bec0b0" strokeweight="1pt">
                <v:textbox inset=",0,,7.2pt">
                  <w:txbxContent>
                    <w:p w14:paraId="201F1C85" w14:textId="786195A0" w:rsidR="00D92DD3" w:rsidRDefault="00E07BE6" w:rsidP="00625624">
                      <w:pPr>
                        <w:ind w:firstLine="720"/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</w:pPr>
                      <w:r>
                        <w:rPr>
                          <w:rFonts w:ascii="Pattaya" w:hAnsi="Pattaya" w:cs="Pattaya"/>
                          <w:sz w:val="21"/>
                          <w:szCs w:val="28"/>
                          <w:lang w:bidi="th-TH"/>
                        </w:rPr>
                        <w:tab/>
                      </w:r>
                      <w:r w:rsidR="00C051AA">
                        <w:rPr>
                          <w:rFonts w:ascii="Pattaya" w:hAnsi="Pattaya" w:cs="Pattaya"/>
                          <w:sz w:val="21"/>
                          <w:szCs w:val="28"/>
                          <w:lang w:bidi="th-TH"/>
                        </w:rPr>
                        <w:tab/>
                      </w:r>
                      <w:r w:rsidR="00C051AA">
                        <w:rPr>
                          <w:rFonts w:ascii="Pattaya" w:hAnsi="Pattaya" w:cs="Pattaya"/>
                          <w:sz w:val="21"/>
                          <w:szCs w:val="28"/>
                          <w:lang w:bidi="th-TH"/>
                        </w:rPr>
                        <w:tab/>
                      </w:r>
                      <w:r w:rsidR="00D92DD3">
                        <w:rPr>
                          <w:rFonts w:ascii="Pattaya" w:hAnsi="Pattaya" w:cs="Pattaya" w:hint="cs"/>
                          <w:sz w:val="21"/>
                          <w:szCs w:val="28"/>
                          <w:cs/>
                          <w:lang w:bidi="th-TH"/>
                        </w:rPr>
                        <w:t xml:space="preserve">                                    </w:t>
                      </w:r>
                      <w:r w:rsidR="009435E0"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ab/>
                        <w:t xml:space="preserve">     </w:t>
                      </w:r>
                      <w:r w:rsidR="00C051AA"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 xml:space="preserve">             </w:t>
                      </w:r>
                      <w:r w:rsidR="00C051AA"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ab/>
                        <w:t xml:space="preserve"> </w:t>
                      </w:r>
                      <w:r w:rsidR="006A3444"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 xml:space="preserve">084-145-6263, </w:t>
                      </w:r>
                    </w:p>
                    <w:p w14:paraId="28E7C8DB" w14:textId="327C6FA3" w:rsidR="00625624" w:rsidRPr="00625624" w:rsidRDefault="00D92DD3" w:rsidP="00625624">
                      <w:pPr>
                        <w:ind w:firstLine="720"/>
                        <w:rPr>
                          <w:rFonts w:ascii="Pattaya" w:eastAsiaTheme="minorEastAsia" w:hAnsi="Pattaya" w:cs="Pattaya"/>
                          <w:sz w:val="21"/>
                          <w:szCs w:val="28"/>
                          <w:lang w:eastAsia="ja-JP" w:bidi="th-TH"/>
                        </w:rPr>
                      </w:pPr>
                      <w:r>
                        <w:rPr>
                          <w:rFonts w:ascii="Britannic Bold" w:hAnsi="Britannic Bold" w:cs="Pattaya" w:hint="cs"/>
                          <w:sz w:val="28"/>
                          <w:szCs w:val="40"/>
                          <w:cs/>
                          <w:lang w:bidi="th-TH"/>
                        </w:rPr>
                        <w:t xml:space="preserve">                                                                                  </w:t>
                      </w:r>
                      <w:r w:rsidR="009435E0"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>08</w:t>
                      </w:r>
                      <w:r w:rsidR="000A0BDB"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>3</w:t>
                      </w:r>
                      <w:r w:rsidR="009435E0"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>-</w:t>
                      </w:r>
                      <w:r w:rsidR="000A0BDB"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>258</w:t>
                      </w:r>
                      <w:r>
                        <w:rPr>
                          <w:rFonts w:ascii="Britannic Bold" w:hAnsi="Britannic Bold" w:cs="Pattaya" w:hint="cs"/>
                          <w:sz w:val="28"/>
                          <w:szCs w:val="40"/>
                          <w:cs/>
                          <w:lang w:bidi="th-TH"/>
                        </w:rPr>
                        <w:t>-</w:t>
                      </w:r>
                      <w:r w:rsidR="000A0BDB">
                        <w:rPr>
                          <w:rFonts w:ascii="Britannic Bold" w:hAnsi="Britannic Bold" w:cs="Pattaya"/>
                          <w:sz w:val="28"/>
                          <w:szCs w:val="40"/>
                          <w:lang w:bidi="th-TH"/>
                        </w:rPr>
                        <w:t>7501</w:t>
                      </w:r>
                    </w:p>
                  </w:txbxContent>
                </v:textbox>
              </v:rect>
            </w:pict>
          </mc:Fallback>
        </mc:AlternateContent>
      </w:r>
      <w:r w:rsidR="00BC5814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F459632" wp14:editId="4262E23A">
                <wp:simplePos x="0" y="0"/>
                <wp:positionH relativeFrom="column">
                  <wp:posOffset>4618778</wp:posOffset>
                </wp:positionH>
                <wp:positionV relativeFrom="paragraph">
                  <wp:posOffset>2614930</wp:posOffset>
                </wp:positionV>
                <wp:extent cx="1379855" cy="1388110"/>
                <wp:effectExtent l="0" t="0" r="10795" b="21590"/>
                <wp:wrapNone/>
                <wp:docPr id="45436960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13881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D2F7D5" id="Oval 6" o:spid="_x0000_s1026" style="position:absolute;margin-left:363.7pt;margin-top:205.9pt;width:108.65pt;height:109.3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" fillcolor="white [3212]" strokecolor="white [3212]" strokeweight="1pt">
                <v:stroke joinstyle="miter"/>
              </v:oval>
            </w:pict>
          </mc:Fallback>
        </mc:AlternateContent>
      </w:r>
      <w:r w:rsidR="00BC5814">
        <w:rPr>
          <w:noProof/>
          <w:color w:val="auto"/>
          <w:kern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3024" behindDoc="0" locked="0" layoutInCell="1" allowOverlap="1" wp14:anchorId="3990DAB2" wp14:editId="617841C6">
                <wp:simplePos x="0" y="0"/>
                <wp:positionH relativeFrom="column">
                  <wp:posOffset>2986828</wp:posOffset>
                </wp:positionH>
                <wp:positionV relativeFrom="paragraph">
                  <wp:posOffset>1971675</wp:posOffset>
                </wp:positionV>
                <wp:extent cx="1854200" cy="1820122"/>
                <wp:effectExtent l="0" t="0" r="12700" b="27940"/>
                <wp:wrapNone/>
                <wp:docPr id="32203322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1820122"/>
                          <a:chOff x="0" y="0"/>
                          <a:chExt cx="1463040" cy="1461135"/>
                        </a:xfrm>
                      </wpg:grpSpPr>
                      <wps:wsp>
                        <wps:cNvPr id="1395654401" name="Oval 6"/>
                        <wps:cNvSpPr/>
                        <wps:spPr>
                          <a:xfrm>
                            <a:off x="0" y="0"/>
                            <a:ext cx="1463040" cy="14611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2659993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08" r="18208"/>
                          <a:stretch/>
                        </pic:blipFill>
                        <pic:spPr bwMode="auto">
                          <a:xfrm>
                            <a:off x="41031" y="46892"/>
                            <a:ext cx="1377950" cy="137160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125625" id="Group 12" o:spid="_x0000_s1026" style="position:absolute;margin-left:235.2pt;margin-top:155.25pt;width:146pt;height:143.3pt;z-index:251713024;mso-width-relative:margin;mso-height-relative:margin" coordsize="14630,14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">
                <v:oval id="Oval 6" o:spid="_x0000_s1027" style="position:absolute;width:14630;height:14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" fillcolor="white [3212]" strokecolor="white [3212]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410;top:468;width:13779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">
                  <v:imagedata r:id="rId14" o:title="" cropleft="4200f" cropright="11933f"/>
                </v:shape>
              </v:group>
            </w:pict>
          </mc:Fallback>
        </mc:AlternateContent>
      </w:r>
      <w:r w:rsidR="00F44CCA">
        <w:rPr>
          <w:noProof/>
          <w:color w:val="auto"/>
          <w:kern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5072" behindDoc="0" locked="0" layoutInCell="1" allowOverlap="1" wp14:anchorId="2BB4C28E" wp14:editId="583D25B6">
                <wp:simplePos x="0" y="0"/>
                <wp:positionH relativeFrom="column">
                  <wp:posOffset>1430443</wp:posOffset>
                </wp:positionH>
                <wp:positionV relativeFrom="paragraph">
                  <wp:posOffset>2371483</wp:posOffset>
                </wp:positionV>
                <wp:extent cx="1803400" cy="1870710"/>
                <wp:effectExtent l="0" t="0" r="25400" b="15240"/>
                <wp:wrapNone/>
                <wp:docPr id="129394056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3400" cy="1870710"/>
                          <a:chOff x="0" y="0"/>
                          <a:chExt cx="1371600" cy="1371600"/>
                        </a:xfrm>
                      </wpg:grpSpPr>
                      <wps:wsp>
                        <wps:cNvPr id="1877201968" name="Oval 6"/>
                        <wps:cNvSpPr/>
                        <wps:spPr>
                          <a:xfrm>
                            <a:off x="0" y="0"/>
                            <a:ext cx="1371600" cy="13716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862615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2" t="18051" b="12952"/>
                          <a:stretch/>
                        </pic:blipFill>
                        <pic:spPr bwMode="auto">
                          <a:xfrm>
                            <a:off x="57150" y="47625"/>
                            <a:ext cx="1280160" cy="128143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9CF533" id="Group 11" o:spid="_x0000_s1026" style="position:absolute;margin-left:112.65pt;margin-top:186.75pt;width:142pt;height:147.3pt;z-index:251715072;mso-width-relative:margin;mso-height-relative:margin" coordsize="13716,137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">
                <v:oval id="Oval 6" o:spid="_x0000_s1027" style="position:absolute;width:13716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" fillcolor="white [3212]" strokecolor="white [3212]" strokeweight="1pt">
                  <v:stroke joinstyle="miter"/>
                </v:oval>
                <v:shape id="Picture 10" o:spid="_x0000_s1028" type="#_x0000_t75" style="position:absolute;left:571;top:476;width:1280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">
                  <v:imagedata r:id="rId16" o:title="" croptop="11830f" cropbottom="8488f" cropleft="5316f"/>
                </v:shape>
              </v:group>
            </w:pict>
          </mc:Fallback>
        </mc:AlternateContent>
      </w:r>
      <w:r w:rsidR="00D65842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1A60C9BE" wp14:editId="50540579">
                <wp:simplePos x="0" y="0"/>
                <wp:positionH relativeFrom="column">
                  <wp:posOffset>-331616</wp:posOffset>
                </wp:positionH>
                <wp:positionV relativeFrom="paragraph">
                  <wp:posOffset>4745182</wp:posOffset>
                </wp:positionV>
                <wp:extent cx="8000050" cy="5368290"/>
                <wp:effectExtent l="0" t="0" r="20320" b="22860"/>
                <wp:wrapNone/>
                <wp:docPr id="4631612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0050" cy="5368290"/>
                        </a:xfrm>
                        <a:prstGeom prst="rect">
                          <a:avLst/>
                        </a:prstGeom>
                        <a:solidFill>
                          <a:srgbClr val="DFDED4"/>
                        </a:solidFill>
                        <a:ln>
                          <a:solidFill>
                            <a:srgbClr val="DFDED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0C004" w14:textId="14C0B512" w:rsidR="009435E0" w:rsidRDefault="009435E0" w:rsidP="009435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0C9BE" id="Rectangle 5" o:spid="_x0000_s1039" style="position:absolute;left:0;text-align:left;margin-left:-26.1pt;margin-top:373.65pt;width:629.95pt;height:422.7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" fillcolor="#dfded4" strokecolor="#dfded4" strokeweight="1pt">
                <v:textbox>
                  <w:txbxContent>
                    <w:p w14:paraId="2BB0C004" w14:textId="14C0B512" w:rsidR="009435E0" w:rsidRDefault="009435E0" w:rsidP="009435E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65842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D510134" wp14:editId="1B75BD00">
                <wp:simplePos x="0" y="0"/>
                <wp:positionH relativeFrom="column">
                  <wp:posOffset>-582959</wp:posOffset>
                </wp:positionH>
                <wp:positionV relativeFrom="paragraph">
                  <wp:posOffset>3101796</wp:posOffset>
                </wp:positionV>
                <wp:extent cx="9326880" cy="3171244"/>
                <wp:effectExtent l="0" t="57150" r="7620" b="67310"/>
                <wp:wrapNone/>
                <wp:docPr id="149891872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799">
                          <a:off x="0" y="0"/>
                          <a:ext cx="9326880" cy="317124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38B22" w14:textId="3FA1EE8E" w:rsidR="00BC5814" w:rsidRDefault="00BC5814" w:rsidP="00BC581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D57D10" wp14:editId="5190EB5B">
                                  <wp:extent cx="3843020" cy="2138680"/>
                                  <wp:effectExtent l="0" t="0" r="5080" b="0"/>
                                  <wp:docPr id="1113803002" name="Picture 18" descr="Cctv Icon png images | PNGW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ctv Icon png images | PNGWi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43020" cy="2138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510134" id="_x0000_s1040" style="position:absolute;left:0;text-align:left;margin-left:-45.9pt;margin-top:244.25pt;width:734.4pt;height:249.7pt;rotation:-332269fd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" fillcolor="white [3201]" strokecolor="white [3212]" strokeweight="1pt">
                <v:stroke joinstyle="miter"/>
                <v:textbox>
                  <w:txbxContent>
                    <w:p w14:paraId="25138B22" w14:textId="3FA1EE8E" w:rsidR="00BC5814" w:rsidRDefault="00BC5814" w:rsidP="00BC581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D57D10" wp14:editId="5190EB5B">
                            <wp:extent cx="3843020" cy="2138680"/>
                            <wp:effectExtent l="0" t="0" r="5080" b="0"/>
                            <wp:docPr id="1113803002" name="Picture 18" descr="Cctv Icon png images | PNGW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ctv Icon png images | PNGWi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43020" cy="2138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64F2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1927078" wp14:editId="70FC55D5">
                <wp:simplePos x="0" y="0"/>
                <wp:positionH relativeFrom="column">
                  <wp:posOffset>3913909</wp:posOffset>
                </wp:positionH>
                <wp:positionV relativeFrom="paragraph">
                  <wp:posOffset>2971800</wp:posOffset>
                </wp:positionV>
                <wp:extent cx="914400" cy="914400"/>
                <wp:effectExtent l="0" t="0" r="19050" b="0"/>
                <wp:wrapNone/>
                <wp:docPr id="389899505" name="Ar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95282F" id="Arc 3" o:spid="_x0000_s1026" style="position:absolute;margin-left:308.2pt;margin-top:234pt;width:1in;height:1in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" path="m457200,nsc709705,,914400,204695,914400,457200r-457200,l457200,xem457200,nfc709705,,914400,204695,914400,457200e" filled="f" strokecolor="#4472c4 [3204]" strokeweight=".5pt">
                <v:stroke joinstyle="miter"/>
                <v:path arrowok="t" o:connecttype="custom" o:connectlocs="457200,0;914400,457200" o:connectangles="0,0"/>
              </v:shape>
            </w:pict>
          </mc:Fallback>
        </mc:AlternateContent>
      </w:r>
      <w:r w:rsidR="00B64F23">
        <w:rPr>
          <w:noProof/>
          <w:color w:val="auto"/>
          <w:kern w:val="0"/>
          <w:sz w:val="24"/>
          <w:szCs w:val="24"/>
        </w:rPr>
        <w:drawing>
          <wp:inline distT="0" distB="0" distL="0" distR="0" wp14:anchorId="2E9B83A7" wp14:editId="2E4E11B5">
            <wp:extent cx="7512927" cy="4329430"/>
            <wp:effectExtent l="0" t="0" r="0" b="0"/>
            <wp:docPr id="163950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06815" name="Picture 1639506815"/>
                    <pic:cNvPicPr/>
                  </pic:nvPicPr>
                  <pic:blipFill rotWithShape="1">
                    <a:blip r:embed="rId18">
                      <a:alphaModFix amt="8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colorTemperature colorTemp="8505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23379" b="6001"/>
                    <a:stretch/>
                  </pic:blipFill>
                  <pic:spPr bwMode="auto">
                    <a:xfrm>
                      <a:off x="0" y="0"/>
                      <a:ext cx="7512927" cy="43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96640" behindDoc="0" locked="0" layoutInCell="1" allowOverlap="1" wp14:anchorId="2D04A3AD" wp14:editId="0B23A1A1">
                <wp:simplePos x="0" y="0"/>
                <wp:positionH relativeFrom="column">
                  <wp:posOffset>6885940</wp:posOffset>
                </wp:positionH>
                <wp:positionV relativeFrom="page">
                  <wp:posOffset>5935980</wp:posOffset>
                </wp:positionV>
                <wp:extent cx="0" cy="1613535"/>
                <wp:effectExtent l="8890" t="11430" r="10160" b="13335"/>
                <wp:wrapNone/>
                <wp:docPr id="42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35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48E61F" id="Line 44" o:spid="_x0000_s1026" style="position:absolute;z-index:25169664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542.2pt,467.4pt" to="542.2pt,59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95616" behindDoc="0" locked="0" layoutInCell="1" allowOverlap="1" wp14:anchorId="1857A03F" wp14:editId="19707ACC">
                <wp:simplePos x="0" y="0"/>
                <wp:positionH relativeFrom="column">
                  <wp:posOffset>1270</wp:posOffset>
                </wp:positionH>
                <wp:positionV relativeFrom="page">
                  <wp:posOffset>5935980</wp:posOffset>
                </wp:positionV>
                <wp:extent cx="7314565" cy="0"/>
                <wp:effectExtent l="10795" t="11430" r="8890" b="7620"/>
                <wp:wrapNone/>
                <wp:docPr id="41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456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F983CE" id="Line 43" o:spid="_x0000_s1026" style="position:absolute;z-index:25169561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.1pt,467.4pt" to="576.05pt,4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94592" behindDoc="0" locked="0" layoutInCell="1" allowOverlap="1" wp14:anchorId="6AD78508" wp14:editId="6A8F605B">
                <wp:simplePos x="0" y="0"/>
                <wp:positionH relativeFrom="column">
                  <wp:posOffset>6885940</wp:posOffset>
                </wp:positionH>
                <wp:positionV relativeFrom="page">
                  <wp:posOffset>6165850</wp:posOffset>
                </wp:positionV>
                <wp:extent cx="429895" cy="0"/>
                <wp:effectExtent l="8890" t="12700" r="8890" b="6350"/>
                <wp:wrapNone/>
                <wp:docPr id="40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8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A7319E" id="Line 42" o:spid="_x0000_s1026" style="position:absolute;z-index:25169459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542.2pt,485.5pt" to="576.05pt,4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93568" behindDoc="0" locked="0" layoutInCell="1" allowOverlap="1" wp14:anchorId="16A27651" wp14:editId="1348CA8E">
                <wp:simplePos x="0" y="0"/>
                <wp:positionH relativeFrom="column">
                  <wp:posOffset>6885940</wp:posOffset>
                </wp:positionH>
                <wp:positionV relativeFrom="page">
                  <wp:posOffset>6396355</wp:posOffset>
                </wp:positionV>
                <wp:extent cx="429895" cy="0"/>
                <wp:effectExtent l="8890" t="14605" r="8890" b="13970"/>
                <wp:wrapNone/>
                <wp:docPr id="38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8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B04196" id="Line 40" o:spid="_x0000_s1026" style="position:absolute;z-index:25169356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542.2pt,503.65pt" to="576.05pt,50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92544" behindDoc="0" locked="0" layoutInCell="1" allowOverlap="1" wp14:anchorId="5495DB7C" wp14:editId="66317B01">
                <wp:simplePos x="0" y="0"/>
                <wp:positionH relativeFrom="column">
                  <wp:posOffset>6885940</wp:posOffset>
                </wp:positionH>
                <wp:positionV relativeFrom="page">
                  <wp:posOffset>6626860</wp:posOffset>
                </wp:positionV>
                <wp:extent cx="429895" cy="0"/>
                <wp:effectExtent l="8890" t="6985" r="8890" b="12065"/>
                <wp:wrapNone/>
                <wp:docPr id="36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8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EA24F0" id="Line 38" o:spid="_x0000_s1026" style="position:absolute;z-index:25169254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542.2pt,521.8pt" to="576.05pt,5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91520" behindDoc="0" locked="0" layoutInCell="1" allowOverlap="1" wp14:anchorId="53E1332C" wp14:editId="68C199AD">
                <wp:simplePos x="0" y="0"/>
                <wp:positionH relativeFrom="column">
                  <wp:posOffset>6885940</wp:posOffset>
                </wp:positionH>
                <wp:positionV relativeFrom="page">
                  <wp:posOffset>6857365</wp:posOffset>
                </wp:positionV>
                <wp:extent cx="429895" cy="0"/>
                <wp:effectExtent l="8890" t="8890" r="8890" b="10160"/>
                <wp:wrapNone/>
                <wp:docPr id="34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8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325764" id="Line 36" o:spid="_x0000_s1026" style="position:absolute;z-index:25169152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542.2pt,539.95pt" to="576.05pt,5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90496" behindDoc="0" locked="0" layoutInCell="1" allowOverlap="1" wp14:anchorId="0252DFCD" wp14:editId="480451C4">
                <wp:simplePos x="0" y="0"/>
                <wp:positionH relativeFrom="column">
                  <wp:posOffset>6885940</wp:posOffset>
                </wp:positionH>
                <wp:positionV relativeFrom="page">
                  <wp:posOffset>7087870</wp:posOffset>
                </wp:positionV>
                <wp:extent cx="429895" cy="0"/>
                <wp:effectExtent l="8890" t="10795" r="8890" b="8255"/>
                <wp:wrapNone/>
                <wp:docPr id="32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8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BC3F75" id="Line 34" o:spid="_x0000_s1026" style="position:absolute;z-index:25169049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542.2pt,558.1pt" to="576.05pt,5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8448" behindDoc="0" locked="0" layoutInCell="1" allowOverlap="1" wp14:anchorId="4D661C26" wp14:editId="387DAA8A">
                <wp:simplePos x="0" y="0"/>
                <wp:positionH relativeFrom="column">
                  <wp:posOffset>3658870</wp:posOffset>
                </wp:positionH>
                <wp:positionV relativeFrom="page">
                  <wp:posOffset>5935980</wp:posOffset>
                </wp:positionV>
                <wp:extent cx="0" cy="1613535"/>
                <wp:effectExtent l="10795" t="11430" r="8255" b="13335"/>
                <wp:wrapNone/>
                <wp:docPr id="27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35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BDD3FD" id="Line 29" o:spid="_x0000_s1026" style="position:absolute;z-index:25168844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288.1pt,467.4pt" to="288.1pt,59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6400" behindDoc="0" locked="0" layoutInCell="1" allowOverlap="1" wp14:anchorId="0FD0741D" wp14:editId="495AB925">
                <wp:simplePos x="0" y="0"/>
                <wp:positionH relativeFrom="column">
                  <wp:posOffset>5272405</wp:posOffset>
                </wp:positionH>
                <wp:positionV relativeFrom="page">
                  <wp:posOffset>5935980</wp:posOffset>
                </wp:positionV>
                <wp:extent cx="0" cy="1613535"/>
                <wp:effectExtent l="14605" t="11430" r="13970" b="13335"/>
                <wp:wrapNone/>
                <wp:docPr id="24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35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C1924D" id="Line 27" o:spid="_x0000_s1026" style="position:absolute;z-index:25168640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415.15pt,467.4pt" to="415.15pt,59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5376" behindDoc="0" locked="0" layoutInCell="1" allowOverlap="1" wp14:anchorId="191A25A7" wp14:editId="5F43DBF9">
                <wp:simplePos x="0" y="0"/>
                <wp:positionH relativeFrom="column">
                  <wp:posOffset>1270</wp:posOffset>
                </wp:positionH>
                <wp:positionV relativeFrom="page">
                  <wp:posOffset>6165850</wp:posOffset>
                </wp:positionV>
                <wp:extent cx="2044065" cy="0"/>
                <wp:effectExtent l="10795" t="12700" r="12065" b="6350"/>
                <wp:wrapNone/>
                <wp:docPr id="23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06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1172CE" id="Line 25" o:spid="_x0000_s1026" style="position:absolute;z-index:25168537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.1pt,485.5pt" to="161.05pt,4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4352" behindDoc="0" locked="0" layoutInCell="1" allowOverlap="1" wp14:anchorId="14741209" wp14:editId="5DE6186C">
                <wp:simplePos x="0" y="0"/>
                <wp:positionH relativeFrom="column">
                  <wp:posOffset>1270</wp:posOffset>
                </wp:positionH>
                <wp:positionV relativeFrom="page">
                  <wp:posOffset>6396355</wp:posOffset>
                </wp:positionV>
                <wp:extent cx="2044065" cy="0"/>
                <wp:effectExtent l="10795" t="14605" r="12065" b="13970"/>
                <wp:wrapNone/>
                <wp:docPr id="21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06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72DEDE" id="Line 23" o:spid="_x0000_s1026" style="position:absolute;z-index:25168435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.1pt,503.65pt" to="161.05pt,50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2304" behindDoc="0" locked="0" layoutInCell="1" allowOverlap="1" wp14:anchorId="33BB124F" wp14:editId="66938B4F">
                <wp:simplePos x="0" y="0"/>
                <wp:positionH relativeFrom="column">
                  <wp:posOffset>1270</wp:posOffset>
                </wp:positionH>
                <wp:positionV relativeFrom="page">
                  <wp:posOffset>6857365</wp:posOffset>
                </wp:positionV>
                <wp:extent cx="2044065" cy="0"/>
                <wp:effectExtent l="10795" t="8890" r="12065" b="10160"/>
                <wp:wrapNone/>
                <wp:docPr id="17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06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BD3E01" id="Line 19" o:spid="_x0000_s1026" style="position:absolute;z-index:25168230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.1pt,539.95pt" to="161.05pt,5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1280" behindDoc="0" locked="0" layoutInCell="1" allowOverlap="1" wp14:anchorId="3A81DE6F" wp14:editId="553BDFEB">
                <wp:simplePos x="0" y="0"/>
                <wp:positionH relativeFrom="column">
                  <wp:posOffset>1270</wp:posOffset>
                </wp:positionH>
                <wp:positionV relativeFrom="page">
                  <wp:posOffset>7087870</wp:posOffset>
                </wp:positionV>
                <wp:extent cx="2044065" cy="0"/>
                <wp:effectExtent l="10795" t="10795" r="12065" b="8255"/>
                <wp:wrapNone/>
                <wp:docPr id="15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06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4DD835" id="Line 17" o:spid="_x0000_s1026" style="position:absolute;z-index:2516812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.1pt,558.1pt" to="161.05pt,5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" strokecolor="#fffffe" strokeweight="1pt">
                <v:shadow color="#dcd6d4"/>
                <w10:wrap anchory="page"/>
              </v:line>
            </w:pict>
          </mc:Fallback>
        </mc:AlternateContent>
      </w:r>
      <w:r w:rsidR="00B1713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0256" behindDoc="0" locked="0" layoutInCell="1" allowOverlap="1" wp14:anchorId="3B0DC292" wp14:editId="6DCFBABD">
                <wp:simplePos x="0" y="0"/>
                <wp:positionH relativeFrom="column">
                  <wp:posOffset>1270</wp:posOffset>
                </wp:positionH>
                <wp:positionV relativeFrom="page">
                  <wp:posOffset>7319010</wp:posOffset>
                </wp:positionV>
                <wp:extent cx="2044065" cy="0"/>
                <wp:effectExtent l="10795" t="13335" r="12065" b="15240"/>
                <wp:wrapNone/>
                <wp:docPr id="13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06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030AE8" id="Line 15" o:spid="_x0000_s1026" style="position:absolute;z-index:25168025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.1pt,576.3pt" to="161.05pt,57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" strokecolor="#fffffe" strokeweight="1pt">
                <v:shadow color="#dcd6d4"/>
                <w10:wrap anchory="page"/>
              </v:line>
            </w:pict>
          </mc:Fallback>
        </mc:AlternateContent>
      </w:r>
      <w:r w:rsidR="00502F85">
        <w:t xml:space="preserve">  </w:t>
      </w:r>
      <w:r w:rsidR="00BC5814">
        <w:rPr>
          <w:noProof/>
        </w:rPr>
        <w:drawing>
          <wp:inline distT="0" distB="0" distL="0" distR="0" wp14:anchorId="03B7637A" wp14:editId="4D41DAD3">
            <wp:extent cx="7315200" cy="4070985"/>
            <wp:effectExtent l="0" t="0" r="0" b="5715"/>
            <wp:docPr id="1742204322" name="Picture 19" descr="Cctv Icon png images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ctv Icon png images | PNGW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644B" w:rsidSect="002E32F2">
      <w:pgSz w:w="11906" w:h="16838" w:code="9"/>
      <w:pgMar w:top="3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9992F" w14:textId="77777777" w:rsidR="00275921" w:rsidRDefault="00275921" w:rsidP="007721A7">
      <w:r>
        <w:separator/>
      </w:r>
    </w:p>
  </w:endnote>
  <w:endnote w:type="continuationSeparator" w:id="0">
    <w:p w14:paraId="59635949" w14:textId="77777777" w:rsidR="00275921" w:rsidRDefault="00275921" w:rsidP="00772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ttaya">
    <w:altName w:val="Browallia New"/>
    <w:panose1 w:val="00000000000000000000"/>
    <w:charset w:val="00"/>
    <w:family w:val="modern"/>
    <w:notTrueType/>
    <w:pitch w:val="variable"/>
    <w:sig w:usb0="21000207" w:usb1="00000001" w:usb2="00000000" w:usb3="00000000" w:csb0="00010197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A918C" w14:textId="77777777" w:rsidR="00275921" w:rsidRDefault="00275921" w:rsidP="007721A7">
      <w:r>
        <w:separator/>
      </w:r>
    </w:p>
  </w:footnote>
  <w:footnote w:type="continuationSeparator" w:id="0">
    <w:p w14:paraId="481B2777" w14:textId="77777777" w:rsidR="00275921" w:rsidRDefault="00275921" w:rsidP="007721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F23"/>
    <w:rsid w:val="00007736"/>
    <w:rsid w:val="0005661C"/>
    <w:rsid w:val="00082A12"/>
    <w:rsid w:val="000A0BDB"/>
    <w:rsid w:val="001972DB"/>
    <w:rsid w:val="00275921"/>
    <w:rsid w:val="00287B9C"/>
    <w:rsid w:val="002E32F2"/>
    <w:rsid w:val="002F1416"/>
    <w:rsid w:val="003D1025"/>
    <w:rsid w:val="004E644B"/>
    <w:rsid w:val="00502F85"/>
    <w:rsid w:val="00623EC1"/>
    <w:rsid w:val="00625624"/>
    <w:rsid w:val="0064717B"/>
    <w:rsid w:val="0068259A"/>
    <w:rsid w:val="006A3444"/>
    <w:rsid w:val="006E1CD5"/>
    <w:rsid w:val="00765DBA"/>
    <w:rsid w:val="007721A7"/>
    <w:rsid w:val="0079785F"/>
    <w:rsid w:val="007A5902"/>
    <w:rsid w:val="007B46E6"/>
    <w:rsid w:val="007E7F94"/>
    <w:rsid w:val="00942A89"/>
    <w:rsid w:val="009435E0"/>
    <w:rsid w:val="009C6B71"/>
    <w:rsid w:val="00A06441"/>
    <w:rsid w:val="00A2316B"/>
    <w:rsid w:val="00A41D13"/>
    <w:rsid w:val="00AC5CD1"/>
    <w:rsid w:val="00AF4AB3"/>
    <w:rsid w:val="00B0205E"/>
    <w:rsid w:val="00B17133"/>
    <w:rsid w:val="00B64F23"/>
    <w:rsid w:val="00BB1972"/>
    <w:rsid w:val="00BC5814"/>
    <w:rsid w:val="00BF15FA"/>
    <w:rsid w:val="00C051AA"/>
    <w:rsid w:val="00D65842"/>
    <w:rsid w:val="00D9105D"/>
    <w:rsid w:val="00D92DD3"/>
    <w:rsid w:val="00E03A1D"/>
    <w:rsid w:val="00E07BE6"/>
    <w:rsid w:val="00E52095"/>
    <w:rsid w:val="00ED0330"/>
    <w:rsid w:val="00F44CCA"/>
    <w:rsid w:val="00FF7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368242"/>
  <w15:chartTrackingRefBased/>
  <w15:docId w15:val="{80F0D2D1-6344-4750-9D50-4F1DA8986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736"/>
    <w:rPr>
      <w:rFonts w:ascii="Times New Roman" w:eastAsia="Times New Roman" w:hAnsi="Times New Roman"/>
      <w:color w:val="21212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21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21A7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7721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21A7"/>
    <w:rPr>
      <w:rFonts w:ascii="Times New Roman" w:eastAsia="Times New Roman" w:hAnsi="Times New Roman"/>
      <w:color w:val="212120"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microsoft.com/office/2007/relationships/hdphoto" Target="media/hdphoto1.wd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Real%20estate%20fly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Real estate flyer.dotx</Template>
  <TotalTime>162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yossayut darakamas</cp:lastModifiedBy>
  <cp:revision>15</cp:revision>
  <cp:lastPrinted>2023-10-30T17:40:00Z</cp:lastPrinted>
  <dcterms:created xsi:type="dcterms:W3CDTF">2023-10-27T15:12:00Z</dcterms:created>
  <dcterms:modified xsi:type="dcterms:W3CDTF">2023-10-30T17:41:00Z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0x0101005F02E0EF7D44C04B9FA644DBFF45FF6A</vt:lpwstr>
  </property>
</Properties>
</file>